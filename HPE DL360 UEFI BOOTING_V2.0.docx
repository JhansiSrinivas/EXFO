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70D03" w14:textId="2D57D9F2" w:rsidR="0083015C" w:rsidRPr="00CD0BE5" w:rsidRDefault="00A8720D" w:rsidP="00E720AA">
      <w:bookmarkStart w:id="0" w:name="_Hlk141463534"/>
      <w:bookmarkEnd w:id="0"/>
      <w:r>
        <w:t xml:space="preserve"> </w:t>
      </w:r>
    </w:p>
    <w:p w14:paraId="64B80DB5" w14:textId="77777777" w:rsidR="00756858" w:rsidRPr="00CD0BE5" w:rsidRDefault="00756858" w:rsidP="00E720AA"/>
    <w:p w14:paraId="119798F0" w14:textId="77777777" w:rsidR="00756858" w:rsidRPr="00CD0BE5" w:rsidRDefault="00756858" w:rsidP="00E720AA"/>
    <w:p w14:paraId="0247EB65" w14:textId="77777777" w:rsidR="00756858" w:rsidRPr="00CD0BE5" w:rsidRDefault="00756858" w:rsidP="00E720AA"/>
    <w:p w14:paraId="1B8974AC" w14:textId="77777777" w:rsidR="004E7F1A" w:rsidRPr="004E7F1A" w:rsidRDefault="004E7F1A" w:rsidP="004E7F1A">
      <w:pPr>
        <w:rPr>
          <w:rFonts w:asciiTheme="majorHAnsi" w:hAnsiTheme="majorHAnsi" w:cs="Arial Narrow"/>
          <w:caps/>
          <w:color w:val="272936" w:themeColor="accent4"/>
          <w:spacing w:val="8"/>
          <w:sz w:val="56"/>
          <w:szCs w:val="80"/>
          <w:lang w:val="en-GB"/>
        </w:rPr>
      </w:pPr>
      <w:r w:rsidRPr="004E7F1A">
        <w:rPr>
          <w:rFonts w:asciiTheme="majorHAnsi" w:hAnsiTheme="majorHAnsi" w:cs="Arial Narrow"/>
          <w:caps/>
          <w:color w:val="272936" w:themeColor="accent4"/>
          <w:spacing w:val="8"/>
          <w:sz w:val="56"/>
          <w:szCs w:val="80"/>
        </w:rPr>
        <w:t>HPE DL360 UEFI Booting</w:t>
      </w:r>
    </w:p>
    <w:p w14:paraId="6C4EFEB1" w14:textId="77777777" w:rsidR="00756858" w:rsidRPr="00CD0BE5" w:rsidRDefault="00756858" w:rsidP="00695D20"/>
    <w:p w14:paraId="1F386F4F" w14:textId="2B5877A7" w:rsidR="004C153D" w:rsidRPr="00963EFF" w:rsidRDefault="004E7F1A" w:rsidP="004C153D">
      <w:pPr>
        <w:pStyle w:val="CoverSubtitle"/>
        <w:rPr>
          <w:rFonts w:asciiTheme="minorHAnsi" w:hAnsiTheme="minorHAnsi"/>
        </w:rPr>
      </w:pPr>
      <w:r>
        <w:rPr>
          <w:rFonts w:asciiTheme="minorHAnsi" w:hAnsiTheme="minorHAnsi"/>
        </w:rPr>
        <w:t>Approach Document</w:t>
      </w:r>
    </w:p>
    <w:p w14:paraId="320B3822" w14:textId="04FDAC5E" w:rsidR="00756858" w:rsidRPr="00CD0BE5" w:rsidRDefault="00756858" w:rsidP="00756858">
      <w:pPr>
        <w:pStyle w:val="Text-Maintext"/>
      </w:pPr>
      <w:r w:rsidRPr="00CD0BE5">
        <w:t xml:space="preserve">Version </w:t>
      </w:r>
      <w:r w:rsidR="004E7F1A">
        <w:t>1.0</w:t>
      </w:r>
    </w:p>
    <w:p w14:paraId="7375476A" w14:textId="77777777" w:rsidR="00756858" w:rsidRPr="00CD0BE5" w:rsidRDefault="00756858" w:rsidP="003D691C"/>
    <w:p w14:paraId="0426189E" w14:textId="77777777" w:rsidR="00400A5F" w:rsidRPr="00CD0BE5" w:rsidRDefault="00400A5F" w:rsidP="00E720AA"/>
    <w:p w14:paraId="1BB36359" w14:textId="455427E3" w:rsidR="00400A5F" w:rsidRPr="00CD0BE5" w:rsidRDefault="00400A5F" w:rsidP="00E720AA"/>
    <w:p w14:paraId="60CF5560" w14:textId="2043CCC1" w:rsidR="00400A5F" w:rsidRPr="00CD0BE5" w:rsidRDefault="005317C6" w:rsidP="00E720AA">
      <w:r w:rsidRPr="00CD0BE5">
        <w:rPr>
          <w:noProof/>
        </w:rPr>
        <w:drawing>
          <wp:anchor distT="0" distB="0" distL="114300" distR="114300" simplePos="0" relativeHeight="251658243" behindDoc="0" locked="0" layoutInCell="1" allowOverlap="1" wp14:anchorId="6AC5B5A7" wp14:editId="64C39EDF">
            <wp:simplePos x="0" y="0"/>
            <wp:positionH relativeFrom="column">
              <wp:posOffset>5199380</wp:posOffset>
            </wp:positionH>
            <wp:positionV relativeFrom="paragraph">
              <wp:posOffset>10795</wp:posOffset>
            </wp:positionV>
            <wp:extent cx="1108710" cy="1108710"/>
            <wp:effectExtent l="0" t="0" r="0" b="0"/>
            <wp:wrapNone/>
            <wp:docPr id="79" name="Pictur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1108710"/>
                    </a:xfrm>
                    <a:prstGeom prst="rect">
                      <a:avLst/>
                    </a:prstGeom>
                  </pic:spPr>
                </pic:pic>
              </a:graphicData>
            </a:graphic>
            <wp14:sizeRelH relativeFrom="margin">
              <wp14:pctWidth>0</wp14:pctWidth>
            </wp14:sizeRelH>
            <wp14:sizeRelV relativeFrom="margin">
              <wp14:pctHeight>0</wp14:pctHeight>
            </wp14:sizeRelV>
          </wp:anchor>
        </w:drawing>
      </w:r>
    </w:p>
    <w:p w14:paraId="7F741C28" w14:textId="714691F6" w:rsidR="00E1165A" w:rsidRPr="00CD0BE5" w:rsidRDefault="00E1165A" w:rsidP="00E720AA"/>
    <w:p w14:paraId="24692544" w14:textId="7F4F1A84" w:rsidR="00E1165A" w:rsidRPr="00CD0BE5" w:rsidRDefault="00E1165A" w:rsidP="00E720AA"/>
    <w:p w14:paraId="70C7698F" w14:textId="50B3C812" w:rsidR="00E1165A" w:rsidRPr="00CD0BE5" w:rsidRDefault="00E1165A" w:rsidP="00E720AA"/>
    <w:p w14:paraId="2D297435" w14:textId="67DE6ADA" w:rsidR="00E1165A" w:rsidRPr="00CD0BE5" w:rsidRDefault="00E1165A" w:rsidP="00E720AA"/>
    <w:p w14:paraId="2A5BE667" w14:textId="0E7FC0C2" w:rsidR="00E1165A" w:rsidRPr="00CD0BE5" w:rsidRDefault="008460DD" w:rsidP="00E720AA">
      <w:r>
        <w:rPr>
          <w:noProof/>
        </w:rPr>
        <mc:AlternateContent>
          <mc:Choice Requires="wps">
            <w:drawing>
              <wp:anchor distT="0" distB="0" distL="114300" distR="114300" simplePos="0" relativeHeight="251658242" behindDoc="0" locked="0" layoutInCell="1" allowOverlap="1" wp14:anchorId="0D02F11C" wp14:editId="05AB0F89">
                <wp:simplePos x="0" y="0"/>
                <wp:positionH relativeFrom="margin">
                  <wp:posOffset>4936490</wp:posOffset>
                </wp:positionH>
                <wp:positionV relativeFrom="paragraph">
                  <wp:posOffset>11430</wp:posOffset>
                </wp:positionV>
                <wp:extent cx="1659255" cy="1150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150620"/>
                        </a:xfrm>
                        <a:prstGeom prst="roundRect">
                          <a:avLst>
                            <a:gd name="adj" fmla="val 7442"/>
                          </a:avLst>
                        </a:prstGeom>
                        <a:noFill/>
                        <a:ln w="6350">
                          <a:solidFill>
                            <a:schemeClr val="bg1">
                              <a:lumMod val="65000"/>
                            </a:schemeClr>
                          </a:solidFill>
                        </a:ln>
                      </wps:spPr>
                      <wps:txbx>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2F11C" id="Text Box 10" o:spid="_x0000_s1026" style="position:absolute;left:0;text-align:left;margin-left:388.7pt;margin-top:.9pt;width:130.65pt;height:9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" filled="f" strokecolor="#a5a5a5 [2092]" strokeweight=".5pt">
                <v:path arrowok="t"/>
                <v:textbox inset="0,0,0,0">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v:textbox>
                <w10:wrap anchorx="margin"/>
              </v:roundrect>
            </w:pict>
          </mc:Fallback>
        </mc:AlternateContent>
      </w:r>
    </w:p>
    <w:p w14:paraId="22A2CC65" w14:textId="77777777" w:rsidR="00E1165A" w:rsidRPr="00CD0BE5" w:rsidRDefault="00E1165A" w:rsidP="00E720AA"/>
    <w:p w14:paraId="5A880366" w14:textId="0794FF1A" w:rsidR="00E1165A" w:rsidRPr="00CD0BE5" w:rsidRDefault="00E1165A" w:rsidP="00E720AA"/>
    <w:p w14:paraId="64079D13" w14:textId="77777777" w:rsidR="00400A5F" w:rsidRPr="00CD0BE5" w:rsidRDefault="00400A5F" w:rsidP="00E720AA"/>
    <w:p w14:paraId="61A3D083" w14:textId="77777777" w:rsidR="004D74F8" w:rsidRPr="00CD0BE5" w:rsidRDefault="004D74F8" w:rsidP="00E720AA"/>
    <w:p w14:paraId="14F52EA2" w14:textId="77777777" w:rsidR="004D74F8" w:rsidRPr="00CD0BE5" w:rsidRDefault="004D74F8" w:rsidP="00E720AA"/>
    <w:p w14:paraId="4A9D2592" w14:textId="77777777" w:rsidR="00566235" w:rsidRPr="00CD0BE5" w:rsidRDefault="00566235" w:rsidP="00E720AA"/>
    <w:tbl>
      <w:tblPr>
        <w:tblStyle w:val="LightShading-Accent5"/>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60"/>
        <w:gridCol w:w="283"/>
        <w:gridCol w:w="3657"/>
        <w:gridCol w:w="236"/>
        <w:gridCol w:w="3894"/>
      </w:tblGrid>
      <w:tr w:rsidR="00CD3A10" w:rsidRPr="00CD0BE5" w14:paraId="75DFBC47" w14:textId="77777777" w:rsidTr="00186F40">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bottom w:val="single" w:sz="4" w:space="0" w:color="12ABDB" w:themeColor="accent2"/>
            </w:tcBorders>
            <w:shd w:val="clear" w:color="auto" w:fill="auto"/>
            <w:vAlign w:val="center"/>
          </w:tcPr>
          <w:p w14:paraId="649F4520" w14:textId="1EE8AD74" w:rsidR="00CD3A10" w:rsidRPr="00CD0BE5" w:rsidRDefault="00FF79D2" w:rsidP="00DA364E">
            <w:pPr>
              <w:pStyle w:val="Text-Maintext"/>
              <w:jc w:val="left"/>
              <w:rPr>
                <w:rFonts w:asciiTheme="minorHAnsi" w:hAnsiTheme="minorHAnsi"/>
                <w:b/>
                <w:color w:val="12ABDB"/>
                <w:lang w:val="en-US"/>
              </w:rPr>
            </w:pPr>
            <w:r w:rsidRPr="00CD0BE5">
              <w:rPr>
                <w:rFonts w:asciiTheme="minorHAnsi" w:hAnsiTheme="minorHAnsi"/>
                <w:b/>
                <w:color w:val="12ABDB"/>
                <w:lang w:val="en-US"/>
              </w:rPr>
              <w:t>Editing</w:t>
            </w:r>
          </w:p>
        </w:tc>
        <w:tc>
          <w:tcPr>
            <w:tcW w:w="283" w:type="dxa"/>
            <w:shd w:val="clear" w:color="auto" w:fill="auto"/>
          </w:tcPr>
          <w:p w14:paraId="4D2BBB2F" w14:textId="77777777" w:rsidR="00CD3A10" w:rsidRPr="00CD0BE5" w:rsidRDefault="00CD3A10" w:rsidP="00DA364E">
            <w:pPr>
              <w:pStyle w:val="Text-Maintex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657" w:type="dxa"/>
            <w:tcBorders>
              <w:top w:val="single" w:sz="4" w:space="0" w:color="12ABDB" w:themeColor="accent2"/>
              <w:bottom w:val="single" w:sz="4" w:space="0" w:color="12ABDB" w:themeColor="accent2"/>
            </w:tcBorders>
            <w:shd w:val="clear" w:color="auto" w:fill="auto"/>
            <w:vAlign w:val="center"/>
          </w:tcPr>
          <w:p w14:paraId="4BF9BA6B" w14:textId="7C50EE87" w:rsidR="002279A0" w:rsidRPr="00CD0BE5" w:rsidRDefault="002279A0" w:rsidP="002279A0">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236" w:type="dxa"/>
            <w:shd w:val="clear" w:color="auto" w:fill="auto"/>
            <w:vAlign w:val="center"/>
          </w:tcPr>
          <w:p w14:paraId="467180B3" w14:textId="77777777" w:rsidR="00CD3A10" w:rsidRPr="00CD0BE5" w:rsidRDefault="00CD3A10" w:rsidP="00DA364E">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894" w:type="dxa"/>
            <w:tcBorders>
              <w:top w:val="single" w:sz="4" w:space="0" w:color="12ABDB" w:themeColor="accent2"/>
              <w:bottom w:val="single" w:sz="4" w:space="0" w:color="12ABDB" w:themeColor="accent2"/>
            </w:tcBorders>
            <w:shd w:val="clear" w:color="auto" w:fill="auto"/>
            <w:vAlign w:val="center"/>
          </w:tcPr>
          <w:p w14:paraId="0B63271A" w14:textId="435FA17E" w:rsidR="00CD3A10" w:rsidRPr="00CD0BE5" w:rsidRDefault="00CD3A10" w:rsidP="00DA364E">
            <w:pPr>
              <w:pStyle w:val="Text-Maintext"/>
              <w:jc w:val="center"/>
              <w:cnfStyle w:val="100000000000" w:firstRow="1" w:lastRow="0" w:firstColumn="0" w:lastColumn="0" w:oddVBand="0" w:evenVBand="0" w:oddHBand="0" w:evenHBand="0" w:firstRowFirstColumn="0" w:firstRowLastColumn="0" w:lastRowFirstColumn="0" w:lastRowLastColumn="0"/>
              <w:rPr>
                <w:rFonts w:cstheme="majorHAnsi"/>
                <w:lang w:val="en-US"/>
              </w:rPr>
            </w:pPr>
          </w:p>
        </w:tc>
      </w:tr>
      <w:tr w:rsidR="00CD3A10" w:rsidRPr="00CD0BE5" w14:paraId="29C12E52"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2346D399"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6F306C52"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2FB87A87"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534166E2"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F14BDC7"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17FD7858" w14:textId="77777777" w:rsidTr="00186F40">
        <w:trPr>
          <w:trHeight w:val="745"/>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731ACE03" w14:textId="0C56AC8A" w:rsidR="00CD3A10" w:rsidRPr="00CD0BE5" w:rsidRDefault="00CD3A10" w:rsidP="00DA364E">
            <w:pPr>
              <w:pStyle w:val="Text-Maintext"/>
              <w:jc w:val="left"/>
              <w:rPr>
                <w:color w:val="12ABDB"/>
                <w:lang w:val="en-US"/>
              </w:rPr>
            </w:pPr>
            <w:r w:rsidRPr="00CD0BE5">
              <w:rPr>
                <w:color w:val="12ABDB"/>
                <w:lang w:val="en-US"/>
              </w:rPr>
              <w:t>V</w:t>
            </w:r>
            <w:r w:rsidR="00FF79D2" w:rsidRPr="00CD0BE5">
              <w:rPr>
                <w:color w:val="12ABDB"/>
                <w:lang w:val="en-US"/>
              </w:rPr>
              <w:t>e</w:t>
            </w:r>
            <w:r w:rsidRPr="00CD0BE5">
              <w:rPr>
                <w:color w:val="12ABDB"/>
                <w:lang w:val="en-US"/>
              </w:rPr>
              <w:t>rification</w:t>
            </w:r>
          </w:p>
        </w:tc>
        <w:tc>
          <w:tcPr>
            <w:tcW w:w="283" w:type="dxa"/>
            <w:tcBorders>
              <w:top w:val="nil"/>
              <w:left w:val="nil"/>
              <w:bottom w:val="nil"/>
              <w:right w:val="nil"/>
            </w:tcBorders>
            <w:shd w:val="clear" w:color="auto" w:fill="auto"/>
          </w:tcPr>
          <w:p w14:paraId="665E3B34"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7C3A942F" w14:textId="2B18A124"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6E53C5D5"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1ED978D6"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7C0AAAD4"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71FE9032"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4DEED243"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5E05372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09225CDE"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65167E0"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4D60E16C" w14:textId="77777777" w:rsidTr="00186F40">
        <w:trPr>
          <w:trHeight w:val="744"/>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40487888" w14:textId="77777777" w:rsidR="00CD3A10" w:rsidRPr="00CD0BE5" w:rsidRDefault="00CD3A10" w:rsidP="00DA364E">
            <w:pPr>
              <w:pStyle w:val="Text-Maintext"/>
              <w:jc w:val="left"/>
              <w:rPr>
                <w:rFonts w:asciiTheme="majorHAnsi" w:hAnsiTheme="majorHAnsi" w:cstheme="majorHAnsi"/>
                <w:color w:val="12ABDB"/>
                <w:lang w:val="en-US"/>
              </w:rPr>
            </w:pPr>
            <w:r w:rsidRPr="00CD0BE5">
              <w:rPr>
                <w:rFonts w:asciiTheme="majorHAnsi" w:hAnsiTheme="majorHAnsi" w:cstheme="majorHAnsi"/>
                <w:color w:val="12ABDB"/>
                <w:lang w:val="en-US"/>
              </w:rPr>
              <w:t>Validation</w:t>
            </w:r>
          </w:p>
        </w:tc>
        <w:tc>
          <w:tcPr>
            <w:tcW w:w="283" w:type="dxa"/>
            <w:tcBorders>
              <w:top w:val="nil"/>
              <w:left w:val="nil"/>
              <w:bottom w:val="nil"/>
              <w:right w:val="nil"/>
            </w:tcBorders>
            <w:shd w:val="clear" w:color="auto" w:fill="auto"/>
          </w:tcPr>
          <w:p w14:paraId="3744DA70"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3C3CA1D8" w14:textId="25EDBA6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7D19A74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5C33E18E"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bl>
    <w:p w14:paraId="20D841F9" w14:textId="77777777" w:rsidR="00400A5F" w:rsidRPr="00CD0BE5" w:rsidRDefault="00400A5F" w:rsidP="00E720AA"/>
    <w:p w14:paraId="2367AC40" w14:textId="77777777" w:rsidR="00400A5F" w:rsidRPr="00CD0BE5" w:rsidRDefault="00400A5F" w:rsidP="00E720AA">
      <w:pPr>
        <w:sectPr w:rsidR="00400A5F" w:rsidRPr="00CD0BE5" w:rsidSect="00D04B7D">
          <w:headerReference w:type="default" r:id="rId12"/>
          <w:footerReference w:type="default" r:id="rId13"/>
          <w:pgSz w:w="11909" w:h="16834" w:code="9"/>
          <w:pgMar w:top="1134" w:right="851" w:bottom="1276" w:left="851" w:header="720" w:footer="308" w:gutter="0"/>
          <w:cols w:space="720"/>
          <w:docGrid w:linePitch="360"/>
        </w:sectPr>
      </w:pPr>
    </w:p>
    <w:p w14:paraId="09CCB157" w14:textId="77777777" w:rsidR="0031616D" w:rsidRPr="00CD0BE5" w:rsidRDefault="0031616D" w:rsidP="0031616D">
      <w:bookmarkStart w:id="1" w:name="_Toc497484845"/>
    </w:p>
    <w:p w14:paraId="0CBBFB2D" w14:textId="77777777" w:rsidR="0031616D" w:rsidRPr="00CD0BE5" w:rsidRDefault="0031616D" w:rsidP="0031616D">
      <w:pPr>
        <w:pStyle w:val="Subhead"/>
        <w:rPr>
          <w:lang w:val="en-US"/>
        </w:rPr>
      </w:pPr>
      <w:r w:rsidRPr="00CD0BE5">
        <w:rPr>
          <w:lang w:val="en-US"/>
        </w:rPr>
        <w:t>Monitoring developments</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10"/>
        <w:gridCol w:w="2073"/>
        <w:gridCol w:w="2316"/>
        <w:gridCol w:w="4008"/>
      </w:tblGrid>
      <w:tr w:rsidR="00BA1BD8" w:rsidRPr="00CD0BE5" w14:paraId="70BB53C7" w14:textId="77777777" w:rsidTr="00C57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175E155" w14:textId="77777777" w:rsidR="00BA1BD8" w:rsidRPr="00CD0BE5" w:rsidRDefault="00BA1BD8" w:rsidP="003E5A01">
            <w:pPr>
              <w:spacing w:after="0"/>
              <w:jc w:val="center"/>
            </w:pPr>
            <w:r w:rsidRPr="00CD0BE5">
              <w:t>Version</w:t>
            </w:r>
          </w:p>
        </w:tc>
        <w:tc>
          <w:tcPr>
            <w:tcW w:w="2126" w:type="dxa"/>
          </w:tcPr>
          <w:p w14:paraId="22522DCE"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Date</w:t>
            </w:r>
          </w:p>
        </w:tc>
        <w:tc>
          <w:tcPr>
            <w:tcW w:w="2127" w:type="dxa"/>
          </w:tcPr>
          <w:p w14:paraId="45B40CF5"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Editor</w:t>
            </w:r>
          </w:p>
        </w:tc>
        <w:tc>
          <w:tcPr>
            <w:tcW w:w="4111" w:type="dxa"/>
          </w:tcPr>
          <w:p w14:paraId="2761DF2C" w14:textId="77777777" w:rsidR="00BA1BD8" w:rsidRPr="00CD0BE5" w:rsidRDefault="00BA1BD8" w:rsidP="003E5A01">
            <w:pPr>
              <w:spacing w:after="0"/>
              <w:cnfStyle w:val="100000000000" w:firstRow="1" w:lastRow="0" w:firstColumn="0" w:lastColumn="0" w:oddVBand="0" w:evenVBand="0" w:oddHBand="0" w:evenHBand="0" w:firstRowFirstColumn="0" w:firstRowLastColumn="0" w:lastRowFirstColumn="0" w:lastRowLastColumn="0"/>
            </w:pPr>
            <w:r w:rsidRPr="00CD0BE5">
              <w:t>Description</w:t>
            </w:r>
          </w:p>
        </w:tc>
      </w:tr>
      <w:tr w:rsidR="00C646C3" w:rsidRPr="00CD0BE5" w14:paraId="2A3F1EE2"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89ED5B" w14:textId="3395EDD4" w:rsidR="00C646C3" w:rsidRPr="00CD0BE5" w:rsidRDefault="00C646C3" w:rsidP="00C646C3">
            <w:pPr>
              <w:spacing w:after="0"/>
              <w:jc w:val="center"/>
            </w:pPr>
            <w:r w:rsidRPr="00CD0BE5">
              <w:t>V</w:t>
            </w:r>
            <w:r w:rsidR="00526C72">
              <w:t>1.0</w:t>
            </w:r>
          </w:p>
        </w:tc>
        <w:tc>
          <w:tcPr>
            <w:tcW w:w="2126" w:type="dxa"/>
          </w:tcPr>
          <w:p w14:paraId="0F63A3D6" w14:textId="40298146" w:rsidR="00C646C3" w:rsidRPr="00CD0BE5" w:rsidRDefault="00526C72"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18-12-2024</w:t>
            </w:r>
          </w:p>
        </w:tc>
        <w:tc>
          <w:tcPr>
            <w:tcW w:w="2127" w:type="dxa"/>
          </w:tcPr>
          <w:p w14:paraId="7C91122B" w14:textId="36CE24EE" w:rsidR="00C646C3" w:rsidRPr="00CD0BE5" w:rsidRDefault="00C646C3"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Capgemini</w:t>
            </w:r>
            <w:r>
              <w:rPr>
                <w:rStyle w:val="eop"/>
                <w:rFonts w:ascii="Ubuntu" w:hAnsi="Ubuntu" w:cs="Segoe UI"/>
                <w:color w:val="000000"/>
                <w:szCs w:val="20"/>
              </w:rPr>
              <w:t> </w:t>
            </w:r>
            <w:r w:rsidR="00DF06AF">
              <w:rPr>
                <w:rStyle w:val="eop"/>
                <w:rFonts w:ascii="Ubuntu" w:hAnsi="Ubuntu" w:cs="Segoe UI"/>
                <w:color w:val="000000"/>
                <w:szCs w:val="20"/>
              </w:rPr>
              <w:t>Engineering Team</w:t>
            </w:r>
          </w:p>
        </w:tc>
        <w:tc>
          <w:tcPr>
            <w:tcW w:w="4111" w:type="dxa"/>
          </w:tcPr>
          <w:p w14:paraId="4A2F4F6A" w14:textId="1AC2BCB2" w:rsidR="00F11DDE" w:rsidRPr="009D1997" w:rsidRDefault="00526C72" w:rsidP="00F11DDE">
            <w:pPr>
              <w:pStyle w:val="CoverSubtitle"/>
              <w:cnfStyle w:val="000000100000" w:firstRow="0" w:lastRow="0" w:firstColumn="0" w:lastColumn="0" w:oddVBand="0" w:evenVBand="0" w:oddHBand="1" w:evenHBand="0" w:firstRowFirstColumn="0" w:firstRowLastColumn="0" w:lastRowFirstColumn="0" w:lastRowLastColumn="0"/>
              <w:rPr>
                <w:rStyle w:val="normaltextrun"/>
                <w:rFonts w:ascii="Ubuntu" w:hAnsi="Ubuntu" w:cs="Segoe UI"/>
                <w:bCs w:val="0"/>
                <w:color w:val="000000"/>
                <w:sz w:val="20"/>
                <w:szCs w:val="20"/>
              </w:rPr>
            </w:pPr>
            <w:r>
              <w:rPr>
                <w:rStyle w:val="normaltextrun"/>
                <w:rFonts w:ascii="Ubuntu" w:hAnsi="Ubuntu" w:cs="Segoe UI"/>
                <w:bCs w:val="0"/>
                <w:color w:val="000000"/>
                <w:sz w:val="20"/>
                <w:szCs w:val="20"/>
              </w:rPr>
              <w:t>Secure boot for HPE DL360 server, Initial Version</w:t>
            </w:r>
          </w:p>
          <w:p w14:paraId="6472FC1F" w14:textId="73FCF426" w:rsidR="00C646C3" w:rsidRPr="00CD0BE5" w:rsidRDefault="00C646C3" w:rsidP="00C646C3">
            <w:pPr>
              <w:spacing w:after="0"/>
              <w:cnfStyle w:val="000000100000" w:firstRow="0" w:lastRow="0" w:firstColumn="0" w:lastColumn="0" w:oddVBand="0" w:evenVBand="0" w:oddHBand="1" w:evenHBand="0" w:firstRowFirstColumn="0" w:firstRowLastColumn="0" w:lastRowFirstColumn="0" w:lastRowLastColumn="0"/>
            </w:pPr>
          </w:p>
        </w:tc>
      </w:tr>
      <w:tr w:rsidR="00C646C3" w:rsidRPr="00CD0BE5" w14:paraId="15015361"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29093F9" w14:textId="4CE02CE2" w:rsidR="00C646C3" w:rsidRPr="00CD0BE5" w:rsidRDefault="00C646C3" w:rsidP="00C646C3">
            <w:pPr>
              <w:spacing w:after="0"/>
              <w:jc w:val="center"/>
            </w:pPr>
          </w:p>
        </w:tc>
        <w:tc>
          <w:tcPr>
            <w:tcW w:w="2126" w:type="dxa"/>
          </w:tcPr>
          <w:p w14:paraId="0F89A96D" w14:textId="6863433B" w:rsidR="00C646C3" w:rsidRPr="00CD0BE5" w:rsidRDefault="00C646C3" w:rsidP="00C646C3">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2F3578A4" w14:textId="0D4698DE" w:rsidR="00C646C3" w:rsidRPr="00CD0BE5" w:rsidRDefault="00C646C3" w:rsidP="00C646C3">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3161EE57" w14:textId="0114928B" w:rsidR="00C646C3" w:rsidRPr="00CD0BE5" w:rsidRDefault="00C646C3" w:rsidP="00C646C3">
            <w:pPr>
              <w:spacing w:after="0"/>
              <w:cnfStyle w:val="000000010000" w:firstRow="0" w:lastRow="0" w:firstColumn="0" w:lastColumn="0" w:oddVBand="0" w:evenVBand="0" w:oddHBand="0" w:evenHBand="1" w:firstRowFirstColumn="0" w:firstRowLastColumn="0" w:lastRowFirstColumn="0" w:lastRowLastColumn="0"/>
            </w:pPr>
          </w:p>
        </w:tc>
      </w:tr>
      <w:tr w:rsidR="00BA1BD8" w:rsidRPr="00CD0BE5" w14:paraId="226C5020"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8668F" w14:textId="4F26B451" w:rsidR="00BA1BD8" w:rsidRPr="00CD0BE5" w:rsidRDefault="00BA1BD8" w:rsidP="003E5A01">
            <w:pPr>
              <w:spacing w:after="0"/>
              <w:jc w:val="center"/>
            </w:pPr>
          </w:p>
        </w:tc>
        <w:tc>
          <w:tcPr>
            <w:tcW w:w="2126" w:type="dxa"/>
          </w:tcPr>
          <w:p w14:paraId="64B3703C" w14:textId="4A1775F2" w:rsidR="00BA1BD8" w:rsidRPr="00CD0BE5" w:rsidRDefault="00BA1BD8"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14:paraId="52E5AA67" w14:textId="37CCE26E" w:rsidR="00BA1BD8" w:rsidRPr="00CD0BE5" w:rsidRDefault="00BA1BD8"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14:paraId="4FC70DE1" w14:textId="093455D1" w:rsidR="00BA1BD8" w:rsidRPr="00CD0BE5" w:rsidRDefault="00BA1BD8" w:rsidP="003E5A01">
            <w:pPr>
              <w:spacing w:after="0"/>
              <w:cnfStyle w:val="000000100000" w:firstRow="0" w:lastRow="0" w:firstColumn="0" w:lastColumn="0" w:oddVBand="0" w:evenVBand="0" w:oddHBand="1" w:evenHBand="0" w:firstRowFirstColumn="0" w:firstRowLastColumn="0" w:lastRowFirstColumn="0" w:lastRowLastColumn="0"/>
            </w:pPr>
          </w:p>
        </w:tc>
      </w:tr>
      <w:tr w:rsidR="00CC77AA" w:rsidRPr="00CD0BE5" w14:paraId="7725DF75"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E3F9022" w14:textId="1AE05594" w:rsidR="00CC77AA" w:rsidRPr="00CD0BE5" w:rsidRDefault="00CC77AA" w:rsidP="00E74226">
            <w:pPr>
              <w:spacing w:after="0"/>
              <w:jc w:val="center"/>
            </w:pPr>
            <w:bookmarkStart w:id="2" w:name="_Toc107332808"/>
          </w:p>
        </w:tc>
        <w:tc>
          <w:tcPr>
            <w:tcW w:w="2126" w:type="dxa"/>
          </w:tcPr>
          <w:p w14:paraId="37891F0D" w14:textId="144391B6" w:rsidR="00CC77AA" w:rsidRPr="00CD0BE5" w:rsidRDefault="00CC77A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22790021" w14:textId="7F39B4AD" w:rsidR="00CC77AA" w:rsidRPr="00CD0BE5" w:rsidRDefault="00CC77A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1706B3A1" w14:textId="63D54E93" w:rsidR="00CC77AA" w:rsidRPr="00CD0BE5" w:rsidRDefault="00CC77AA" w:rsidP="00E74226">
            <w:pPr>
              <w:spacing w:after="0"/>
              <w:cnfStyle w:val="000000010000" w:firstRow="0" w:lastRow="0" w:firstColumn="0" w:lastColumn="0" w:oddVBand="0" w:evenVBand="0" w:oddHBand="0" w:evenHBand="1" w:firstRowFirstColumn="0" w:firstRowLastColumn="0" w:lastRowFirstColumn="0" w:lastRowLastColumn="0"/>
            </w:pPr>
          </w:p>
        </w:tc>
      </w:tr>
      <w:tr w:rsidR="00C57F97" w:rsidRPr="00CD0BE5" w14:paraId="79259D6A"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DBC2471" w14:textId="6F866472" w:rsidR="009755D0" w:rsidRPr="00CD0BE5" w:rsidRDefault="009755D0" w:rsidP="00E74226">
            <w:pPr>
              <w:spacing w:after="0"/>
              <w:jc w:val="center"/>
            </w:pPr>
          </w:p>
        </w:tc>
        <w:tc>
          <w:tcPr>
            <w:tcW w:w="2126" w:type="dxa"/>
          </w:tcPr>
          <w:p w14:paraId="25CECBA9" w14:textId="5C2E191D" w:rsidR="009755D0" w:rsidRPr="00CD0BE5" w:rsidRDefault="009755D0" w:rsidP="00E74226">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14:paraId="0967C640" w14:textId="7839CB03" w:rsidR="009755D0" w:rsidRPr="00CD0BE5" w:rsidRDefault="009755D0" w:rsidP="00E74226">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14:paraId="6D2D2D09" w14:textId="59930529" w:rsidR="00165F41" w:rsidRPr="00CD0BE5" w:rsidRDefault="00165F41" w:rsidP="00E74226">
            <w:pPr>
              <w:spacing w:after="0"/>
              <w:cnfStyle w:val="000000100000" w:firstRow="0" w:lastRow="0" w:firstColumn="0" w:lastColumn="0" w:oddVBand="0" w:evenVBand="0" w:oddHBand="1" w:evenHBand="0" w:firstRowFirstColumn="0" w:firstRowLastColumn="0" w:lastRowFirstColumn="0" w:lastRowLastColumn="0"/>
            </w:pPr>
          </w:p>
        </w:tc>
      </w:tr>
      <w:tr w:rsidR="00EC6A3A" w:rsidRPr="00CD0BE5" w14:paraId="1BD019B0" w14:textId="77777777" w:rsidTr="00EC6A3A">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7CB289D" w14:textId="37FF7306" w:rsidR="00EC6A3A" w:rsidRPr="00CD0BE5" w:rsidRDefault="00EC6A3A" w:rsidP="00E74226">
            <w:pPr>
              <w:spacing w:after="0"/>
              <w:jc w:val="center"/>
            </w:pPr>
          </w:p>
        </w:tc>
        <w:tc>
          <w:tcPr>
            <w:tcW w:w="2126" w:type="dxa"/>
          </w:tcPr>
          <w:p w14:paraId="17E1C07E" w14:textId="3F5EEEE4" w:rsidR="00EC6A3A" w:rsidRPr="00CD0BE5" w:rsidRDefault="00EC6A3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4AA250C1" w14:textId="4C4CF4FA" w:rsidR="00EC6A3A" w:rsidRPr="00CD0BE5" w:rsidRDefault="00EC6A3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4A78EAAF" w14:textId="11C84D5F" w:rsidR="00EC6A3A" w:rsidRPr="00CD0BE5" w:rsidRDefault="00EC6A3A" w:rsidP="00E74226">
            <w:pPr>
              <w:spacing w:after="0"/>
              <w:cnfStyle w:val="000000010000" w:firstRow="0" w:lastRow="0" w:firstColumn="0" w:lastColumn="0" w:oddVBand="0" w:evenVBand="0" w:oddHBand="0" w:evenHBand="1" w:firstRowFirstColumn="0" w:firstRowLastColumn="0" w:lastRowFirstColumn="0" w:lastRowLastColumn="0"/>
            </w:pPr>
          </w:p>
        </w:tc>
      </w:tr>
    </w:tbl>
    <w:p w14:paraId="35B76198" w14:textId="679F5FE0" w:rsidR="0031616D" w:rsidRPr="00CD0BE5" w:rsidRDefault="0031616D" w:rsidP="0031616D">
      <w:pPr>
        <w:pStyle w:val="Caption"/>
        <w:rPr>
          <w:lang w:val="en-US"/>
        </w:rPr>
      </w:pPr>
      <w:bookmarkStart w:id="3" w:name="_Toc150266020"/>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1</w:t>
      </w:r>
      <w:r w:rsidR="00BA461F">
        <w:rPr>
          <w:lang w:val="en-US"/>
        </w:rPr>
        <w:fldChar w:fldCharType="end"/>
      </w:r>
      <w:r w:rsidRPr="00CD0BE5">
        <w:rPr>
          <w:lang w:val="en-US"/>
        </w:rPr>
        <w:t>: Change history</w:t>
      </w:r>
      <w:bookmarkEnd w:id="2"/>
      <w:bookmarkEnd w:id="3"/>
    </w:p>
    <w:p w14:paraId="5727C362" w14:textId="77777777" w:rsidR="0031616D" w:rsidRPr="00CD0BE5" w:rsidRDefault="0031616D" w:rsidP="0031616D"/>
    <w:p w14:paraId="2B7F652A" w14:textId="77777777" w:rsidR="0031616D" w:rsidRPr="00CD0BE5" w:rsidRDefault="0031616D" w:rsidP="0031616D">
      <w:pPr>
        <w:pStyle w:val="Subhead"/>
        <w:rPr>
          <w:lang w:val="en-US"/>
        </w:rPr>
      </w:pPr>
      <w:r w:rsidRPr="00CD0BE5">
        <w:rPr>
          <w:lang w:val="en-US"/>
        </w:rPr>
        <w:t>Distribution</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402"/>
        <w:gridCol w:w="3402"/>
        <w:gridCol w:w="3402"/>
      </w:tblGrid>
      <w:tr w:rsidR="00147F03" w:rsidRPr="00CD0BE5" w14:paraId="332A49E3" w14:textId="77777777" w:rsidTr="00385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7C0A7FA" w14:textId="593F371A" w:rsidR="00147F03" w:rsidRPr="00CD0BE5" w:rsidRDefault="00147F03" w:rsidP="003E5A01">
            <w:pPr>
              <w:spacing w:after="0"/>
              <w:jc w:val="center"/>
            </w:pPr>
            <w:r w:rsidRPr="00CD0BE5">
              <w:t>Name</w:t>
            </w:r>
          </w:p>
        </w:tc>
        <w:tc>
          <w:tcPr>
            <w:tcW w:w="3402" w:type="dxa"/>
          </w:tcPr>
          <w:p w14:paraId="34F91C41" w14:textId="4906B939" w:rsidR="00147F03" w:rsidRPr="00CD0BE5" w:rsidRDefault="00147F03"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F</w:t>
            </w:r>
            <w:r w:rsidR="00A166D2" w:rsidRPr="00CD0BE5">
              <w:t>unction</w:t>
            </w:r>
          </w:p>
        </w:tc>
        <w:tc>
          <w:tcPr>
            <w:tcW w:w="3402" w:type="dxa"/>
          </w:tcPr>
          <w:p w14:paraId="30E097BF" w14:textId="4F57419D" w:rsidR="00147F03" w:rsidRPr="00CD0BE5" w:rsidRDefault="00A166D2" w:rsidP="00385380">
            <w:pPr>
              <w:spacing w:after="0"/>
              <w:jc w:val="center"/>
              <w:cnfStyle w:val="100000000000" w:firstRow="1" w:lastRow="0" w:firstColumn="0" w:lastColumn="0" w:oddVBand="0" w:evenVBand="0" w:oddHBand="0" w:evenHBand="0" w:firstRowFirstColumn="0" w:firstRowLastColumn="0" w:lastRowFirstColumn="0" w:lastRowLastColumn="0"/>
            </w:pPr>
            <w:r w:rsidRPr="00CD0BE5">
              <w:t>Organization</w:t>
            </w:r>
          </w:p>
        </w:tc>
      </w:tr>
      <w:tr w:rsidR="00147F03" w:rsidRPr="00CD0BE5" w14:paraId="31F8DF81"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8615896" w14:textId="093B5ECE" w:rsidR="00147F03" w:rsidRPr="00CD0BE5" w:rsidRDefault="004D1316" w:rsidP="003E5A01">
            <w:pPr>
              <w:spacing w:after="0"/>
              <w:jc w:val="center"/>
            </w:pPr>
            <w:r>
              <w:t>EXFO</w:t>
            </w:r>
            <w:r w:rsidR="007141D0">
              <w:t xml:space="preserve"> Engineering Team</w:t>
            </w:r>
          </w:p>
        </w:tc>
        <w:tc>
          <w:tcPr>
            <w:tcW w:w="3402" w:type="dxa"/>
          </w:tcPr>
          <w:p w14:paraId="49906B80" w14:textId="5FB3772E" w:rsidR="00147F03" w:rsidRPr="00CD0BE5" w:rsidRDefault="007141D0" w:rsidP="003E5A01">
            <w:pPr>
              <w:spacing w:after="0"/>
              <w:jc w:val="center"/>
              <w:cnfStyle w:val="000000100000" w:firstRow="0" w:lastRow="0" w:firstColumn="0" w:lastColumn="0" w:oddVBand="0" w:evenVBand="0" w:oddHBand="1" w:evenHBand="0" w:firstRowFirstColumn="0" w:firstRowLastColumn="0" w:lastRowFirstColumn="0" w:lastRowLastColumn="0"/>
            </w:pPr>
            <w:r>
              <w:t>Engineering</w:t>
            </w:r>
          </w:p>
        </w:tc>
        <w:tc>
          <w:tcPr>
            <w:tcW w:w="3402" w:type="dxa"/>
          </w:tcPr>
          <w:p w14:paraId="55D99C80" w14:textId="28DCF451" w:rsidR="007141D0" w:rsidRPr="00CD0BE5" w:rsidRDefault="004D1316" w:rsidP="007141D0">
            <w:pPr>
              <w:spacing w:after="0"/>
              <w:jc w:val="center"/>
              <w:cnfStyle w:val="000000100000" w:firstRow="0" w:lastRow="0" w:firstColumn="0" w:lastColumn="0" w:oddVBand="0" w:evenVBand="0" w:oddHBand="1" w:evenHBand="0" w:firstRowFirstColumn="0" w:firstRowLastColumn="0" w:lastRowFirstColumn="0" w:lastRowLastColumn="0"/>
            </w:pPr>
            <w:r>
              <w:t>EXFO</w:t>
            </w:r>
          </w:p>
          <w:p w14:paraId="6F552EFF" w14:textId="310C71AB"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r w:rsidR="00147F03" w:rsidRPr="00CD0BE5" w14:paraId="2F656E12"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3A31CE0" w14:textId="596D4809" w:rsidR="00147F03" w:rsidRPr="00CD0BE5" w:rsidRDefault="007141D0" w:rsidP="003E5A01">
            <w:pPr>
              <w:spacing w:after="0"/>
              <w:jc w:val="center"/>
            </w:pPr>
            <w:r>
              <w:t>CG Engineering Team</w:t>
            </w:r>
          </w:p>
        </w:tc>
        <w:tc>
          <w:tcPr>
            <w:tcW w:w="3402" w:type="dxa"/>
          </w:tcPr>
          <w:p w14:paraId="13977C05" w14:textId="5A75EF3F" w:rsidR="00147F03" w:rsidRPr="00CD0BE5" w:rsidRDefault="007141D0" w:rsidP="003E5A01">
            <w:pPr>
              <w:spacing w:after="0"/>
              <w:jc w:val="center"/>
              <w:cnfStyle w:val="000000010000" w:firstRow="0" w:lastRow="0" w:firstColumn="0" w:lastColumn="0" w:oddVBand="0" w:evenVBand="0" w:oddHBand="0" w:evenHBand="1" w:firstRowFirstColumn="0" w:firstRowLastColumn="0" w:lastRowFirstColumn="0" w:lastRowLastColumn="0"/>
            </w:pPr>
            <w:r>
              <w:t>Engineering</w:t>
            </w:r>
          </w:p>
        </w:tc>
        <w:tc>
          <w:tcPr>
            <w:tcW w:w="3402" w:type="dxa"/>
          </w:tcPr>
          <w:p w14:paraId="29AEBBC0" w14:textId="6E14A65D" w:rsidR="00147F03" w:rsidRPr="00CD0BE5" w:rsidRDefault="007141D0" w:rsidP="00385380">
            <w:pPr>
              <w:spacing w:after="0"/>
              <w:jc w:val="center"/>
              <w:cnfStyle w:val="000000010000" w:firstRow="0" w:lastRow="0" w:firstColumn="0" w:lastColumn="0" w:oddVBand="0" w:evenVBand="0" w:oddHBand="0" w:evenHBand="1" w:firstRowFirstColumn="0" w:firstRowLastColumn="0" w:lastRowFirstColumn="0" w:lastRowLastColumn="0"/>
            </w:pPr>
            <w:r>
              <w:t xml:space="preserve">Capgemini </w:t>
            </w:r>
          </w:p>
        </w:tc>
      </w:tr>
      <w:tr w:rsidR="00147F03" w:rsidRPr="00CD0BE5" w14:paraId="575C6D67"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13C80A7" w14:textId="76D5E544" w:rsidR="00147F03" w:rsidRPr="00CD0BE5" w:rsidRDefault="00147F03" w:rsidP="003E5A01">
            <w:pPr>
              <w:spacing w:after="0"/>
              <w:jc w:val="center"/>
            </w:pPr>
          </w:p>
        </w:tc>
        <w:tc>
          <w:tcPr>
            <w:tcW w:w="3402" w:type="dxa"/>
          </w:tcPr>
          <w:p w14:paraId="692077E2" w14:textId="0275A8B5" w:rsidR="00147F03" w:rsidRPr="00CD0BE5" w:rsidRDefault="00147F03"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3402" w:type="dxa"/>
          </w:tcPr>
          <w:p w14:paraId="384F5AD5" w14:textId="49EF7559"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bl>
    <w:p w14:paraId="2348507C" w14:textId="0C9932A4" w:rsidR="0031616D" w:rsidRPr="00CD0BE5" w:rsidRDefault="0031616D" w:rsidP="0031616D">
      <w:pPr>
        <w:pStyle w:val="Caption"/>
        <w:rPr>
          <w:lang w:val="en-US"/>
        </w:rPr>
      </w:pPr>
      <w:bookmarkStart w:id="4" w:name="_Toc107332809"/>
      <w:bookmarkStart w:id="5" w:name="_Toc150266021"/>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2</w:t>
      </w:r>
      <w:r w:rsidR="00BA461F">
        <w:rPr>
          <w:lang w:val="en-US"/>
        </w:rPr>
        <w:fldChar w:fldCharType="end"/>
      </w:r>
      <w:r w:rsidRPr="00CD0BE5">
        <w:rPr>
          <w:lang w:val="en-US"/>
        </w:rPr>
        <w:t>: Distribution list</w:t>
      </w:r>
      <w:bookmarkEnd w:id="4"/>
      <w:bookmarkEnd w:id="5"/>
    </w:p>
    <w:p w14:paraId="64D8CE3E" w14:textId="6C6CFFAE" w:rsidR="0031616D" w:rsidRPr="00CD0BE5" w:rsidRDefault="0031616D">
      <w:pPr>
        <w:spacing w:after="200" w:line="276" w:lineRule="auto"/>
      </w:pPr>
      <w:r w:rsidRPr="00CD0BE5">
        <w:br w:type="page"/>
      </w:r>
    </w:p>
    <w:p w14:paraId="2C99AA47" w14:textId="77777777" w:rsidR="0031616D" w:rsidRPr="00CD0BE5" w:rsidRDefault="0031616D" w:rsidP="0031616D"/>
    <w:sdt>
      <w:sdtPr>
        <w:rPr>
          <w:rFonts w:asciiTheme="minorHAnsi" w:eastAsia="Arial" w:hAnsiTheme="minorHAnsi" w:cs="Arial"/>
          <w:b/>
          <w:bCs/>
          <w:color w:val="3B3B3B" w:themeColor="background2" w:themeShade="40"/>
          <w:spacing w:val="0"/>
          <w:kern w:val="0"/>
          <w:sz w:val="20"/>
          <w:szCs w:val="20"/>
        </w:rPr>
        <w:id w:val="-476844885"/>
        <w:docPartObj>
          <w:docPartGallery w:val="Table of Contents"/>
          <w:docPartUnique/>
        </w:docPartObj>
      </w:sdtPr>
      <w:sdtEndPr>
        <w:rPr>
          <w:rFonts w:cs="Times New Roman"/>
          <w:b w:val="0"/>
          <w:bCs w:val="0"/>
          <w:color w:val="auto"/>
        </w:rPr>
      </w:sdtEndPr>
      <w:sdtContent>
        <w:p w14:paraId="5B47CEF7" w14:textId="079CB291" w:rsidR="00CD7E84" w:rsidRPr="00CD0BE5" w:rsidRDefault="00CD7E84" w:rsidP="00DE27E7">
          <w:pPr>
            <w:pStyle w:val="TableofContents"/>
          </w:pPr>
          <w:r w:rsidRPr="00CD0BE5">
            <w:t>Conten</w:t>
          </w:r>
          <w:bookmarkEnd w:id="1"/>
          <w:r w:rsidR="00E53156" w:rsidRPr="00CD0BE5">
            <w:t>t</w:t>
          </w:r>
        </w:p>
        <w:p w14:paraId="234E9976" w14:textId="50CFDBBD" w:rsidR="00815043" w:rsidRDefault="00411AA0">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r w:rsidRPr="00CD0BE5">
            <w:rPr>
              <w:i/>
              <w:iCs/>
              <w:caps w:val="0"/>
              <w:color w:val="000000" w:themeColor="text1"/>
              <w:sz w:val="24"/>
              <w:szCs w:val="24"/>
            </w:rPr>
            <w:fldChar w:fldCharType="begin"/>
          </w:r>
          <w:r w:rsidRPr="00CD0BE5">
            <w:rPr>
              <w:i/>
              <w:iCs/>
              <w:caps w:val="0"/>
              <w:color w:val="000000" w:themeColor="text1"/>
              <w:sz w:val="24"/>
              <w:szCs w:val="24"/>
            </w:rPr>
            <w:instrText xml:space="preserve"> TOC \o "1-3" \h \z \u </w:instrText>
          </w:r>
          <w:r w:rsidRPr="00CD0BE5">
            <w:rPr>
              <w:i/>
              <w:iCs/>
              <w:caps w:val="0"/>
              <w:color w:val="000000" w:themeColor="text1"/>
              <w:sz w:val="24"/>
              <w:szCs w:val="24"/>
            </w:rPr>
            <w:fldChar w:fldCharType="separate"/>
          </w:r>
          <w:hyperlink w:anchor="_Toc186035886" w:history="1">
            <w:r w:rsidR="00815043" w:rsidRPr="00A20FD4">
              <w:rPr>
                <w:rStyle w:val="Hyperlink"/>
                <w:noProof/>
              </w:rPr>
              <w:t>1</w:t>
            </w:r>
            <w:r w:rsidR="00815043">
              <w:rPr>
                <w:rFonts w:eastAsiaTheme="minorEastAsia" w:cstheme="minorBidi"/>
                <w:b w:val="0"/>
                <w:bCs w:val="0"/>
                <w:caps w:val="0"/>
                <w:noProof/>
                <w:kern w:val="2"/>
                <w:sz w:val="24"/>
                <w:szCs w:val="24"/>
                <w:lang w:val="en-IN" w:eastAsia="en-IN"/>
                <w14:ligatures w14:val="standardContextual"/>
              </w:rPr>
              <w:tab/>
            </w:r>
            <w:r w:rsidR="00815043" w:rsidRPr="00A20FD4">
              <w:rPr>
                <w:rStyle w:val="Hyperlink"/>
                <w:noProof/>
              </w:rPr>
              <w:t>Introduction</w:t>
            </w:r>
            <w:r w:rsidR="00815043">
              <w:rPr>
                <w:noProof/>
                <w:webHidden/>
              </w:rPr>
              <w:tab/>
            </w:r>
            <w:r w:rsidR="00815043">
              <w:rPr>
                <w:noProof/>
                <w:webHidden/>
              </w:rPr>
              <w:fldChar w:fldCharType="begin"/>
            </w:r>
            <w:r w:rsidR="00815043">
              <w:rPr>
                <w:noProof/>
                <w:webHidden/>
              </w:rPr>
              <w:instrText xml:space="preserve"> PAGEREF _Toc186035886 \h </w:instrText>
            </w:r>
            <w:r w:rsidR="00815043">
              <w:rPr>
                <w:noProof/>
                <w:webHidden/>
              </w:rPr>
            </w:r>
            <w:r w:rsidR="00815043">
              <w:rPr>
                <w:noProof/>
                <w:webHidden/>
              </w:rPr>
              <w:fldChar w:fldCharType="separate"/>
            </w:r>
            <w:r w:rsidR="00815043">
              <w:rPr>
                <w:noProof/>
                <w:webHidden/>
              </w:rPr>
              <w:t>4</w:t>
            </w:r>
            <w:r w:rsidR="00815043">
              <w:rPr>
                <w:noProof/>
                <w:webHidden/>
              </w:rPr>
              <w:fldChar w:fldCharType="end"/>
            </w:r>
          </w:hyperlink>
        </w:p>
        <w:p w14:paraId="19620356" w14:textId="1ED2A86A" w:rsidR="00815043" w:rsidRDefault="00815043" w:rsidP="00815043">
          <w:pPr>
            <w:pStyle w:val="TOC2"/>
            <w:rPr>
              <w:rFonts w:eastAsiaTheme="minorEastAsia" w:cstheme="minorBidi"/>
              <w:kern w:val="2"/>
              <w:sz w:val="24"/>
              <w:szCs w:val="24"/>
              <w:lang w:val="en-IN" w:eastAsia="en-IN"/>
              <w14:ligatures w14:val="standardContextual"/>
            </w:rPr>
          </w:pPr>
          <w:hyperlink w:anchor="_Toc186035887" w:history="1">
            <w:r w:rsidRPr="00A20FD4">
              <w:rPr>
                <w:rStyle w:val="Hyperlink"/>
              </w:rPr>
              <w:t>1.1</w:t>
            </w:r>
            <w:r>
              <w:rPr>
                <w:rFonts w:eastAsiaTheme="minorEastAsia" w:cstheme="minorBidi"/>
                <w:kern w:val="2"/>
                <w:sz w:val="24"/>
                <w:szCs w:val="24"/>
                <w:lang w:val="en-IN" w:eastAsia="en-IN"/>
                <w14:ligatures w14:val="standardContextual"/>
              </w:rPr>
              <w:tab/>
            </w:r>
            <w:r w:rsidRPr="00A20FD4">
              <w:rPr>
                <w:rStyle w:val="Hyperlink"/>
              </w:rPr>
              <w:t>Purpose of the document</w:t>
            </w:r>
            <w:r>
              <w:rPr>
                <w:webHidden/>
              </w:rPr>
              <w:tab/>
            </w:r>
            <w:r>
              <w:rPr>
                <w:webHidden/>
              </w:rPr>
              <w:fldChar w:fldCharType="begin"/>
            </w:r>
            <w:r>
              <w:rPr>
                <w:webHidden/>
              </w:rPr>
              <w:instrText xml:space="preserve"> PAGEREF _Toc186035887 \h </w:instrText>
            </w:r>
            <w:r>
              <w:rPr>
                <w:webHidden/>
              </w:rPr>
            </w:r>
            <w:r>
              <w:rPr>
                <w:webHidden/>
              </w:rPr>
              <w:fldChar w:fldCharType="separate"/>
            </w:r>
            <w:r>
              <w:rPr>
                <w:webHidden/>
              </w:rPr>
              <w:t>4</w:t>
            </w:r>
            <w:r>
              <w:rPr>
                <w:webHidden/>
              </w:rPr>
              <w:fldChar w:fldCharType="end"/>
            </w:r>
          </w:hyperlink>
        </w:p>
        <w:p w14:paraId="6026A7F2" w14:textId="55B6B2D8" w:rsidR="00815043" w:rsidRDefault="00815043" w:rsidP="00815043">
          <w:pPr>
            <w:pStyle w:val="TOC2"/>
            <w:rPr>
              <w:rFonts w:eastAsiaTheme="minorEastAsia" w:cstheme="minorBidi"/>
              <w:kern w:val="2"/>
              <w:sz w:val="24"/>
              <w:szCs w:val="24"/>
              <w:lang w:val="en-IN" w:eastAsia="en-IN"/>
              <w14:ligatures w14:val="standardContextual"/>
            </w:rPr>
          </w:pPr>
          <w:hyperlink w:anchor="_Toc186035888" w:history="1">
            <w:r w:rsidRPr="00A20FD4">
              <w:rPr>
                <w:rStyle w:val="Hyperlink"/>
              </w:rPr>
              <w:t>1.2</w:t>
            </w:r>
            <w:r>
              <w:rPr>
                <w:rFonts w:eastAsiaTheme="minorEastAsia" w:cstheme="minorBidi"/>
                <w:kern w:val="2"/>
                <w:sz w:val="24"/>
                <w:szCs w:val="24"/>
                <w:lang w:val="en-IN" w:eastAsia="en-IN"/>
                <w14:ligatures w14:val="standardContextual"/>
              </w:rPr>
              <w:tab/>
            </w:r>
            <w:r w:rsidRPr="00A20FD4">
              <w:rPr>
                <w:rStyle w:val="Hyperlink"/>
              </w:rPr>
              <w:t>Scope</w:t>
            </w:r>
            <w:r>
              <w:rPr>
                <w:webHidden/>
              </w:rPr>
              <w:tab/>
            </w:r>
            <w:r>
              <w:rPr>
                <w:webHidden/>
              </w:rPr>
              <w:fldChar w:fldCharType="begin"/>
            </w:r>
            <w:r>
              <w:rPr>
                <w:webHidden/>
              </w:rPr>
              <w:instrText xml:space="preserve"> PAGEREF _Toc186035888 \h </w:instrText>
            </w:r>
            <w:r>
              <w:rPr>
                <w:webHidden/>
              </w:rPr>
            </w:r>
            <w:r>
              <w:rPr>
                <w:webHidden/>
              </w:rPr>
              <w:fldChar w:fldCharType="separate"/>
            </w:r>
            <w:r>
              <w:rPr>
                <w:webHidden/>
              </w:rPr>
              <w:t>4</w:t>
            </w:r>
            <w:r>
              <w:rPr>
                <w:webHidden/>
              </w:rPr>
              <w:fldChar w:fldCharType="end"/>
            </w:r>
          </w:hyperlink>
        </w:p>
        <w:p w14:paraId="4605E779" w14:textId="267CBE69" w:rsidR="00815043" w:rsidRDefault="00815043" w:rsidP="00815043">
          <w:pPr>
            <w:pStyle w:val="TOC2"/>
            <w:rPr>
              <w:rFonts w:eastAsiaTheme="minorEastAsia" w:cstheme="minorBidi"/>
              <w:kern w:val="2"/>
              <w:sz w:val="24"/>
              <w:szCs w:val="24"/>
              <w:lang w:val="en-IN" w:eastAsia="en-IN"/>
              <w14:ligatures w14:val="standardContextual"/>
            </w:rPr>
          </w:pPr>
          <w:hyperlink w:anchor="_Toc186035889" w:history="1">
            <w:r w:rsidRPr="00A20FD4">
              <w:rPr>
                <w:rStyle w:val="Hyperlink"/>
              </w:rPr>
              <w:t>1.3</w:t>
            </w:r>
            <w:r>
              <w:rPr>
                <w:rFonts w:eastAsiaTheme="minorEastAsia" w:cstheme="minorBidi"/>
                <w:kern w:val="2"/>
                <w:sz w:val="24"/>
                <w:szCs w:val="24"/>
                <w:lang w:val="en-IN" w:eastAsia="en-IN"/>
                <w14:ligatures w14:val="standardContextual"/>
              </w:rPr>
              <w:tab/>
            </w:r>
            <w:r w:rsidRPr="00A20FD4">
              <w:rPr>
                <w:rStyle w:val="Hyperlink"/>
              </w:rPr>
              <w:t>References</w:t>
            </w:r>
            <w:r>
              <w:rPr>
                <w:webHidden/>
              </w:rPr>
              <w:tab/>
            </w:r>
            <w:r>
              <w:rPr>
                <w:webHidden/>
              </w:rPr>
              <w:fldChar w:fldCharType="begin"/>
            </w:r>
            <w:r>
              <w:rPr>
                <w:webHidden/>
              </w:rPr>
              <w:instrText xml:space="preserve"> PAGEREF _Toc186035889 \h </w:instrText>
            </w:r>
            <w:r>
              <w:rPr>
                <w:webHidden/>
              </w:rPr>
            </w:r>
            <w:r>
              <w:rPr>
                <w:webHidden/>
              </w:rPr>
              <w:fldChar w:fldCharType="separate"/>
            </w:r>
            <w:r>
              <w:rPr>
                <w:webHidden/>
              </w:rPr>
              <w:t>4</w:t>
            </w:r>
            <w:r>
              <w:rPr>
                <w:webHidden/>
              </w:rPr>
              <w:fldChar w:fldCharType="end"/>
            </w:r>
          </w:hyperlink>
        </w:p>
        <w:p w14:paraId="6B8DF0C2" w14:textId="19A64D2D" w:rsidR="00815043" w:rsidRDefault="00815043">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035890" w:history="1">
            <w:r w:rsidRPr="00A20FD4">
              <w:rPr>
                <w:rStyle w:val="Hyperlink"/>
                <w:noProof/>
              </w:rPr>
              <w:t>2 Check secure Boot status</w:t>
            </w:r>
            <w:r>
              <w:rPr>
                <w:noProof/>
                <w:webHidden/>
              </w:rPr>
              <w:tab/>
            </w:r>
            <w:r>
              <w:rPr>
                <w:noProof/>
                <w:webHidden/>
              </w:rPr>
              <w:fldChar w:fldCharType="begin"/>
            </w:r>
            <w:r>
              <w:rPr>
                <w:noProof/>
                <w:webHidden/>
              </w:rPr>
              <w:instrText xml:space="preserve"> PAGEREF _Toc186035890 \h </w:instrText>
            </w:r>
            <w:r>
              <w:rPr>
                <w:noProof/>
                <w:webHidden/>
              </w:rPr>
            </w:r>
            <w:r>
              <w:rPr>
                <w:noProof/>
                <w:webHidden/>
              </w:rPr>
              <w:fldChar w:fldCharType="separate"/>
            </w:r>
            <w:r>
              <w:rPr>
                <w:noProof/>
                <w:webHidden/>
              </w:rPr>
              <w:t>5</w:t>
            </w:r>
            <w:r>
              <w:rPr>
                <w:noProof/>
                <w:webHidden/>
              </w:rPr>
              <w:fldChar w:fldCharType="end"/>
            </w:r>
          </w:hyperlink>
        </w:p>
        <w:p w14:paraId="3F5A4095" w14:textId="05695FC4" w:rsidR="00815043" w:rsidRDefault="00815043" w:rsidP="00815043">
          <w:pPr>
            <w:pStyle w:val="TOC2"/>
            <w:rPr>
              <w:rFonts w:eastAsiaTheme="minorEastAsia" w:cstheme="minorBidi"/>
              <w:kern w:val="2"/>
              <w:sz w:val="24"/>
              <w:szCs w:val="24"/>
              <w:lang w:val="en-IN" w:eastAsia="en-IN"/>
              <w14:ligatures w14:val="standardContextual"/>
            </w:rPr>
          </w:pPr>
          <w:hyperlink w:anchor="_Toc186035891" w:history="1">
            <w:r w:rsidRPr="00A20FD4">
              <w:rPr>
                <w:rStyle w:val="Hyperlink"/>
              </w:rPr>
              <w:t>2.1 Installing Dependencies</w:t>
            </w:r>
            <w:r>
              <w:rPr>
                <w:webHidden/>
              </w:rPr>
              <w:tab/>
            </w:r>
            <w:r>
              <w:rPr>
                <w:webHidden/>
              </w:rPr>
              <w:fldChar w:fldCharType="begin"/>
            </w:r>
            <w:r>
              <w:rPr>
                <w:webHidden/>
              </w:rPr>
              <w:instrText xml:space="preserve"> PAGEREF _Toc186035891 \h </w:instrText>
            </w:r>
            <w:r>
              <w:rPr>
                <w:webHidden/>
              </w:rPr>
            </w:r>
            <w:r>
              <w:rPr>
                <w:webHidden/>
              </w:rPr>
              <w:fldChar w:fldCharType="separate"/>
            </w:r>
            <w:r>
              <w:rPr>
                <w:webHidden/>
              </w:rPr>
              <w:t>5</w:t>
            </w:r>
            <w:r>
              <w:rPr>
                <w:webHidden/>
              </w:rPr>
              <w:fldChar w:fldCharType="end"/>
            </w:r>
          </w:hyperlink>
        </w:p>
        <w:p w14:paraId="046C6295" w14:textId="365E4888" w:rsidR="00815043" w:rsidRDefault="00815043">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035892" w:history="1">
            <w:r w:rsidRPr="00A20FD4">
              <w:rPr>
                <w:rStyle w:val="Hyperlink"/>
                <w:noProof/>
              </w:rPr>
              <w:t>2.2 Dependencies</w:t>
            </w:r>
            <w:r>
              <w:rPr>
                <w:noProof/>
                <w:webHidden/>
              </w:rPr>
              <w:tab/>
            </w:r>
            <w:r>
              <w:rPr>
                <w:noProof/>
                <w:webHidden/>
              </w:rPr>
              <w:fldChar w:fldCharType="begin"/>
            </w:r>
            <w:r>
              <w:rPr>
                <w:noProof/>
                <w:webHidden/>
              </w:rPr>
              <w:instrText xml:space="preserve"> PAGEREF _Toc186035892 \h </w:instrText>
            </w:r>
            <w:r>
              <w:rPr>
                <w:noProof/>
                <w:webHidden/>
              </w:rPr>
            </w:r>
            <w:r>
              <w:rPr>
                <w:noProof/>
                <w:webHidden/>
              </w:rPr>
              <w:fldChar w:fldCharType="separate"/>
            </w:r>
            <w:r>
              <w:rPr>
                <w:noProof/>
                <w:webHidden/>
              </w:rPr>
              <w:t>6</w:t>
            </w:r>
            <w:r>
              <w:rPr>
                <w:noProof/>
                <w:webHidden/>
              </w:rPr>
              <w:fldChar w:fldCharType="end"/>
            </w:r>
          </w:hyperlink>
        </w:p>
        <w:p w14:paraId="4D0EA86C" w14:textId="1EDC2F88" w:rsidR="00815043" w:rsidRDefault="00815043" w:rsidP="00815043">
          <w:pPr>
            <w:pStyle w:val="TOC2"/>
            <w:rPr>
              <w:rFonts w:eastAsiaTheme="minorEastAsia" w:cstheme="minorBidi"/>
              <w:kern w:val="2"/>
              <w:sz w:val="24"/>
              <w:szCs w:val="24"/>
              <w:lang w:val="en-IN" w:eastAsia="en-IN"/>
              <w14:ligatures w14:val="standardContextual"/>
            </w:rPr>
          </w:pPr>
          <w:hyperlink w:anchor="_Toc186035893" w:history="1">
            <w:r w:rsidRPr="00A20FD4">
              <w:rPr>
                <w:rStyle w:val="Hyperlink"/>
                <w:lang w:eastAsia="en-IN"/>
              </w:rPr>
              <w:t>2.3 Install sbsign and efi tools:</w:t>
            </w:r>
            <w:r>
              <w:rPr>
                <w:webHidden/>
              </w:rPr>
              <w:tab/>
            </w:r>
            <w:r>
              <w:rPr>
                <w:webHidden/>
              </w:rPr>
              <w:fldChar w:fldCharType="begin"/>
            </w:r>
            <w:r>
              <w:rPr>
                <w:webHidden/>
              </w:rPr>
              <w:instrText xml:space="preserve"> PAGEREF _Toc186035893 \h </w:instrText>
            </w:r>
            <w:r>
              <w:rPr>
                <w:webHidden/>
              </w:rPr>
            </w:r>
            <w:r>
              <w:rPr>
                <w:webHidden/>
              </w:rPr>
              <w:fldChar w:fldCharType="separate"/>
            </w:r>
            <w:r>
              <w:rPr>
                <w:webHidden/>
              </w:rPr>
              <w:t>6</w:t>
            </w:r>
            <w:r>
              <w:rPr>
                <w:webHidden/>
              </w:rPr>
              <w:fldChar w:fldCharType="end"/>
            </w:r>
          </w:hyperlink>
        </w:p>
        <w:p w14:paraId="46601D36" w14:textId="69BC9A36" w:rsidR="00815043" w:rsidRDefault="00815043" w:rsidP="00815043">
          <w:pPr>
            <w:pStyle w:val="TOC2"/>
            <w:rPr>
              <w:rFonts w:eastAsiaTheme="minorEastAsia" w:cstheme="minorBidi"/>
              <w:kern w:val="2"/>
              <w:sz w:val="24"/>
              <w:szCs w:val="24"/>
              <w:lang w:val="en-IN" w:eastAsia="en-IN"/>
              <w14:ligatures w14:val="standardContextual"/>
            </w:rPr>
          </w:pPr>
          <w:hyperlink w:anchor="_Toc186035894" w:history="1">
            <w:r w:rsidRPr="00A20FD4">
              <w:rPr>
                <w:rStyle w:val="Hyperlink"/>
              </w:rPr>
              <w:t>3. Write your own MOK keys</w:t>
            </w:r>
            <w:r>
              <w:rPr>
                <w:webHidden/>
              </w:rPr>
              <w:tab/>
            </w:r>
            <w:r>
              <w:rPr>
                <w:webHidden/>
              </w:rPr>
              <w:fldChar w:fldCharType="begin"/>
            </w:r>
            <w:r>
              <w:rPr>
                <w:webHidden/>
              </w:rPr>
              <w:instrText xml:space="preserve"> PAGEREF _Toc186035894 \h </w:instrText>
            </w:r>
            <w:r>
              <w:rPr>
                <w:webHidden/>
              </w:rPr>
            </w:r>
            <w:r>
              <w:rPr>
                <w:webHidden/>
              </w:rPr>
              <w:fldChar w:fldCharType="separate"/>
            </w:r>
            <w:r>
              <w:rPr>
                <w:webHidden/>
              </w:rPr>
              <w:t>7</w:t>
            </w:r>
            <w:r>
              <w:rPr>
                <w:webHidden/>
              </w:rPr>
              <w:fldChar w:fldCharType="end"/>
            </w:r>
          </w:hyperlink>
        </w:p>
        <w:p w14:paraId="704D829F" w14:textId="76A51E3F" w:rsidR="00815043" w:rsidRDefault="00815043" w:rsidP="00815043">
          <w:pPr>
            <w:pStyle w:val="TOC2"/>
            <w:rPr>
              <w:rFonts w:eastAsiaTheme="minorEastAsia" w:cstheme="minorBidi"/>
              <w:kern w:val="2"/>
              <w:sz w:val="24"/>
              <w:szCs w:val="24"/>
              <w:lang w:val="en-IN" w:eastAsia="en-IN"/>
              <w14:ligatures w14:val="standardContextual"/>
            </w:rPr>
          </w:pPr>
          <w:hyperlink w:anchor="_Toc186035895" w:history="1">
            <w:r w:rsidRPr="00A20FD4">
              <w:rPr>
                <w:rStyle w:val="Hyperlink"/>
              </w:rPr>
              <w:t>3.1 Signing Kernel module</w:t>
            </w:r>
            <w:r>
              <w:rPr>
                <w:webHidden/>
              </w:rPr>
              <w:tab/>
            </w:r>
            <w:r>
              <w:rPr>
                <w:webHidden/>
              </w:rPr>
              <w:fldChar w:fldCharType="begin"/>
            </w:r>
            <w:r>
              <w:rPr>
                <w:webHidden/>
              </w:rPr>
              <w:instrText xml:space="preserve"> PAGEREF _Toc186035895 \h </w:instrText>
            </w:r>
            <w:r>
              <w:rPr>
                <w:webHidden/>
              </w:rPr>
            </w:r>
            <w:r>
              <w:rPr>
                <w:webHidden/>
              </w:rPr>
              <w:fldChar w:fldCharType="separate"/>
            </w:r>
            <w:r>
              <w:rPr>
                <w:webHidden/>
              </w:rPr>
              <w:t>7</w:t>
            </w:r>
            <w:r>
              <w:rPr>
                <w:webHidden/>
              </w:rPr>
              <w:fldChar w:fldCharType="end"/>
            </w:r>
          </w:hyperlink>
        </w:p>
        <w:p w14:paraId="6898FE14" w14:textId="42BE7363" w:rsidR="00815043" w:rsidRDefault="00815043" w:rsidP="00815043">
          <w:pPr>
            <w:pStyle w:val="TOC2"/>
            <w:rPr>
              <w:rFonts w:eastAsiaTheme="minorEastAsia" w:cstheme="minorBidi"/>
              <w:kern w:val="2"/>
              <w:sz w:val="24"/>
              <w:szCs w:val="24"/>
              <w:lang w:val="en-IN" w:eastAsia="en-IN"/>
              <w14:ligatures w14:val="standardContextual"/>
            </w:rPr>
          </w:pPr>
          <w:hyperlink w:anchor="_Toc186035896" w:history="1">
            <w:r w:rsidRPr="00A20FD4">
              <w:rPr>
                <w:rStyle w:val="Hyperlink"/>
              </w:rPr>
              <w:t>3.2 Importing MOK keys</w:t>
            </w:r>
            <w:r>
              <w:rPr>
                <w:webHidden/>
              </w:rPr>
              <w:tab/>
            </w:r>
            <w:r>
              <w:rPr>
                <w:webHidden/>
              </w:rPr>
              <w:fldChar w:fldCharType="begin"/>
            </w:r>
            <w:r>
              <w:rPr>
                <w:webHidden/>
              </w:rPr>
              <w:instrText xml:space="preserve"> PAGEREF _Toc186035896 \h </w:instrText>
            </w:r>
            <w:r>
              <w:rPr>
                <w:webHidden/>
              </w:rPr>
            </w:r>
            <w:r>
              <w:rPr>
                <w:webHidden/>
              </w:rPr>
              <w:fldChar w:fldCharType="separate"/>
            </w:r>
            <w:r>
              <w:rPr>
                <w:webHidden/>
              </w:rPr>
              <w:t>9</w:t>
            </w:r>
            <w:r>
              <w:rPr>
                <w:webHidden/>
              </w:rPr>
              <w:fldChar w:fldCharType="end"/>
            </w:r>
          </w:hyperlink>
        </w:p>
        <w:p w14:paraId="505829E5" w14:textId="78E181D7" w:rsidR="00815043" w:rsidRDefault="00815043" w:rsidP="00815043">
          <w:pPr>
            <w:pStyle w:val="TOC2"/>
            <w:rPr>
              <w:rFonts w:eastAsiaTheme="minorEastAsia" w:cstheme="minorBidi"/>
              <w:kern w:val="2"/>
              <w:sz w:val="24"/>
              <w:szCs w:val="24"/>
              <w:lang w:val="en-IN" w:eastAsia="en-IN"/>
              <w14:ligatures w14:val="standardContextual"/>
            </w:rPr>
          </w:pPr>
          <w:hyperlink w:anchor="_Toc186035897" w:history="1">
            <w:r w:rsidRPr="00A20FD4">
              <w:rPr>
                <w:rStyle w:val="Hyperlink"/>
              </w:rPr>
              <w:t>3.3 Enable secure boot</w:t>
            </w:r>
            <w:r>
              <w:rPr>
                <w:webHidden/>
              </w:rPr>
              <w:tab/>
            </w:r>
            <w:r>
              <w:rPr>
                <w:webHidden/>
              </w:rPr>
              <w:fldChar w:fldCharType="begin"/>
            </w:r>
            <w:r>
              <w:rPr>
                <w:webHidden/>
              </w:rPr>
              <w:instrText xml:space="preserve"> PAGEREF _Toc186035897 \h </w:instrText>
            </w:r>
            <w:r>
              <w:rPr>
                <w:webHidden/>
              </w:rPr>
            </w:r>
            <w:r>
              <w:rPr>
                <w:webHidden/>
              </w:rPr>
              <w:fldChar w:fldCharType="separate"/>
            </w:r>
            <w:r>
              <w:rPr>
                <w:webHidden/>
              </w:rPr>
              <w:t>11</w:t>
            </w:r>
            <w:r>
              <w:rPr>
                <w:webHidden/>
              </w:rPr>
              <w:fldChar w:fldCharType="end"/>
            </w:r>
          </w:hyperlink>
        </w:p>
        <w:p w14:paraId="614C0DDB" w14:textId="5ADD3B6D" w:rsidR="00815043" w:rsidRPr="00815043" w:rsidRDefault="00815043" w:rsidP="00815043">
          <w:pPr>
            <w:pStyle w:val="TOC2"/>
            <w:rPr>
              <w:rFonts w:eastAsiaTheme="minorEastAsia" w:cstheme="minorBidi"/>
              <w:kern w:val="2"/>
              <w:sz w:val="24"/>
              <w:szCs w:val="24"/>
              <w:lang w:val="en-IN" w:eastAsia="en-IN"/>
              <w14:ligatures w14:val="standardContextual"/>
            </w:rPr>
          </w:pPr>
          <w:hyperlink w:anchor="_Toc186035898" w:history="1">
            <w:r w:rsidRPr="00815043">
              <w:rPr>
                <w:rStyle w:val="Hyperlink"/>
              </w:rPr>
              <w:t>3.4 Verify secure Boot status</w:t>
            </w:r>
            <w:r w:rsidRPr="00815043">
              <w:rPr>
                <w:webHidden/>
              </w:rPr>
              <w:tab/>
            </w:r>
            <w:r w:rsidRPr="00815043">
              <w:rPr>
                <w:webHidden/>
              </w:rPr>
              <w:fldChar w:fldCharType="begin"/>
            </w:r>
            <w:r w:rsidRPr="00815043">
              <w:rPr>
                <w:webHidden/>
              </w:rPr>
              <w:instrText xml:space="preserve"> PAGEREF _Toc186035898 \h </w:instrText>
            </w:r>
            <w:r w:rsidRPr="00815043">
              <w:rPr>
                <w:webHidden/>
              </w:rPr>
            </w:r>
            <w:r w:rsidRPr="00815043">
              <w:rPr>
                <w:webHidden/>
              </w:rPr>
              <w:fldChar w:fldCharType="separate"/>
            </w:r>
            <w:r w:rsidRPr="00815043">
              <w:rPr>
                <w:webHidden/>
              </w:rPr>
              <w:t>12</w:t>
            </w:r>
            <w:r w:rsidRPr="00815043">
              <w:rPr>
                <w:webHidden/>
              </w:rPr>
              <w:fldChar w:fldCharType="end"/>
            </w:r>
          </w:hyperlink>
        </w:p>
        <w:p w14:paraId="3DBC7854" w14:textId="692ED881" w:rsidR="00815043" w:rsidRDefault="00815043">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035899" w:history="1">
            <w:r w:rsidRPr="00A20FD4">
              <w:rPr>
                <w:rStyle w:val="Hyperlink"/>
                <w:noProof/>
              </w:rPr>
              <w:t>4 Inserting lastmile and writing fpga bit files</w:t>
            </w:r>
            <w:r>
              <w:rPr>
                <w:noProof/>
                <w:webHidden/>
              </w:rPr>
              <w:tab/>
            </w:r>
            <w:r>
              <w:rPr>
                <w:noProof/>
                <w:webHidden/>
              </w:rPr>
              <w:fldChar w:fldCharType="begin"/>
            </w:r>
            <w:r>
              <w:rPr>
                <w:noProof/>
                <w:webHidden/>
              </w:rPr>
              <w:instrText xml:space="preserve"> PAGEREF _Toc186035899 \h </w:instrText>
            </w:r>
            <w:r>
              <w:rPr>
                <w:noProof/>
                <w:webHidden/>
              </w:rPr>
            </w:r>
            <w:r>
              <w:rPr>
                <w:noProof/>
                <w:webHidden/>
              </w:rPr>
              <w:fldChar w:fldCharType="separate"/>
            </w:r>
            <w:r>
              <w:rPr>
                <w:noProof/>
                <w:webHidden/>
              </w:rPr>
              <w:t>13</w:t>
            </w:r>
            <w:r>
              <w:rPr>
                <w:noProof/>
                <w:webHidden/>
              </w:rPr>
              <w:fldChar w:fldCharType="end"/>
            </w:r>
          </w:hyperlink>
        </w:p>
        <w:p w14:paraId="02610C54" w14:textId="4D435D68" w:rsidR="00815043" w:rsidRDefault="00815043" w:rsidP="00815043">
          <w:pPr>
            <w:pStyle w:val="TOC2"/>
            <w:rPr>
              <w:rFonts w:eastAsiaTheme="minorEastAsia" w:cstheme="minorBidi"/>
              <w:kern w:val="2"/>
              <w:sz w:val="24"/>
              <w:szCs w:val="24"/>
              <w:lang w:val="en-IN" w:eastAsia="en-IN"/>
              <w14:ligatures w14:val="standardContextual"/>
            </w:rPr>
          </w:pPr>
          <w:hyperlink w:anchor="_Toc186035900" w:history="1">
            <w:r w:rsidRPr="00A20FD4">
              <w:rPr>
                <w:rStyle w:val="Hyperlink"/>
                <w:lang w:eastAsia="en-IN"/>
              </w:rPr>
              <w:t>4.1Write the primary flash</w:t>
            </w:r>
            <w:r>
              <w:rPr>
                <w:webHidden/>
              </w:rPr>
              <w:tab/>
            </w:r>
            <w:r>
              <w:rPr>
                <w:webHidden/>
              </w:rPr>
              <w:fldChar w:fldCharType="begin"/>
            </w:r>
            <w:r>
              <w:rPr>
                <w:webHidden/>
              </w:rPr>
              <w:instrText xml:space="preserve"> PAGEREF _Toc186035900 \h </w:instrText>
            </w:r>
            <w:r>
              <w:rPr>
                <w:webHidden/>
              </w:rPr>
            </w:r>
            <w:r>
              <w:rPr>
                <w:webHidden/>
              </w:rPr>
              <w:fldChar w:fldCharType="separate"/>
            </w:r>
            <w:r>
              <w:rPr>
                <w:webHidden/>
              </w:rPr>
              <w:t>14</w:t>
            </w:r>
            <w:r>
              <w:rPr>
                <w:webHidden/>
              </w:rPr>
              <w:fldChar w:fldCharType="end"/>
            </w:r>
          </w:hyperlink>
        </w:p>
        <w:p w14:paraId="6022B5E0" w14:textId="26D6559B" w:rsidR="00815043" w:rsidRDefault="00815043">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035901" w:history="1">
            <w:r w:rsidRPr="00A20FD4">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A20FD4">
              <w:rPr>
                <w:rStyle w:val="Hyperlink"/>
                <w:noProof/>
              </w:rPr>
              <w:t>Stakeholder</w:t>
            </w:r>
            <w:r>
              <w:rPr>
                <w:noProof/>
                <w:webHidden/>
              </w:rPr>
              <w:tab/>
            </w:r>
            <w:r>
              <w:rPr>
                <w:noProof/>
                <w:webHidden/>
              </w:rPr>
              <w:fldChar w:fldCharType="begin"/>
            </w:r>
            <w:r>
              <w:rPr>
                <w:noProof/>
                <w:webHidden/>
              </w:rPr>
              <w:instrText xml:space="preserve"> PAGEREF _Toc186035901 \h </w:instrText>
            </w:r>
            <w:r>
              <w:rPr>
                <w:noProof/>
                <w:webHidden/>
              </w:rPr>
            </w:r>
            <w:r>
              <w:rPr>
                <w:noProof/>
                <w:webHidden/>
              </w:rPr>
              <w:fldChar w:fldCharType="separate"/>
            </w:r>
            <w:r>
              <w:rPr>
                <w:noProof/>
                <w:webHidden/>
              </w:rPr>
              <w:t>16</w:t>
            </w:r>
            <w:r>
              <w:rPr>
                <w:noProof/>
                <w:webHidden/>
              </w:rPr>
              <w:fldChar w:fldCharType="end"/>
            </w:r>
          </w:hyperlink>
        </w:p>
        <w:p w14:paraId="42D6B012" w14:textId="2EA83788" w:rsidR="00CD7E84" w:rsidRPr="00CD0BE5" w:rsidRDefault="00411AA0" w:rsidP="00D1742A">
          <w:r w:rsidRPr="00CD0BE5">
            <w:rPr>
              <w:i/>
              <w:iCs/>
              <w:caps/>
              <w:color w:val="000000" w:themeColor="text1"/>
              <w:sz w:val="24"/>
              <w:szCs w:val="24"/>
            </w:rPr>
            <w:fldChar w:fldCharType="end"/>
          </w:r>
        </w:p>
      </w:sdtContent>
    </w:sdt>
    <w:p w14:paraId="412D6A19" w14:textId="7B1CD423" w:rsidR="002B6A17" w:rsidRDefault="002B6A17" w:rsidP="003C2443">
      <w:bookmarkStart w:id="6" w:name="_Toc300156753"/>
    </w:p>
    <w:p w14:paraId="752434F2" w14:textId="77777777" w:rsidR="00D36B91" w:rsidRDefault="00D36B91">
      <w:pPr>
        <w:spacing w:after="200" w:line="276" w:lineRule="auto"/>
        <w:rPr>
          <w:rFonts w:asciiTheme="majorHAnsi" w:eastAsiaTheme="majorEastAsia" w:hAnsiTheme="majorHAnsi" w:cstheme="majorBidi"/>
          <w:color w:val="272936" w:themeColor="accent4"/>
          <w:spacing w:val="-10"/>
          <w:kern w:val="28"/>
          <w:sz w:val="40"/>
          <w:szCs w:val="56"/>
        </w:rPr>
      </w:pPr>
      <w:r>
        <w:rPr>
          <w:rFonts w:asciiTheme="majorHAnsi" w:eastAsiaTheme="majorEastAsia" w:hAnsiTheme="majorHAnsi" w:cstheme="majorBidi"/>
          <w:color w:val="272936" w:themeColor="accent4"/>
          <w:spacing w:val="-10"/>
          <w:kern w:val="28"/>
          <w:sz w:val="40"/>
          <w:szCs w:val="56"/>
        </w:rPr>
        <w:br w:type="page"/>
      </w:r>
    </w:p>
    <w:p w14:paraId="049B83DA" w14:textId="23F0AA7E" w:rsidR="00E720AA" w:rsidRPr="00CD0BE5" w:rsidRDefault="00632DF7" w:rsidP="00196143">
      <w:pPr>
        <w:pStyle w:val="Heading1"/>
        <w:rPr>
          <w:lang w:val="en-US"/>
        </w:rPr>
      </w:pPr>
      <w:bookmarkStart w:id="7" w:name="_Toc186035886"/>
      <w:bookmarkEnd w:id="6"/>
      <w:r w:rsidRPr="00CD0BE5">
        <w:rPr>
          <w:lang w:val="en-US"/>
        </w:rPr>
        <w:lastRenderedPageBreak/>
        <w:t>Introduction</w:t>
      </w:r>
      <w:bookmarkEnd w:id="7"/>
    </w:p>
    <w:p w14:paraId="2EAB15B6" w14:textId="2BEB0980" w:rsidR="00ED4F71" w:rsidRPr="00CD0BE5" w:rsidRDefault="00B34895" w:rsidP="00F5326C">
      <w:pPr>
        <w:pStyle w:val="Heading2"/>
        <w:rPr>
          <w:lang w:val="en-US"/>
        </w:rPr>
      </w:pPr>
      <w:bookmarkStart w:id="8" w:name="_Toc186035887"/>
      <w:r w:rsidRPr="00CD0BE5">
        <w:rPr>
          <w:lang w:val="en-US"/>
        </w:rPr>
        <w:t>Purpose of the</w:t>
      </w:r>
      <w:r w:rsidR="00E94DCD" w:rsidRPr="00CD0BE5">
        <w:rPr>
          <w:lang w:val="en-US"/>
        </w:rPr>
        <w:t xml:space="preserve"> document</w:t>
      </w:r>
      <w:bookmarkEnd w:id="8"/>
    </w:p>
    <w:p w14:paraId="3770E81F" w14:textId="5C8E217F" w:rsidR="00D9518F" w:rsidRPr="00CD0BE5" w:rsidRDefault="00D9518F" w:rsidP="00721A9C">
      <w:r w:rsidRPr="00D9518F">
        <w:t xml:space="preserve">The purpose </w:t>
      </w:r>
      <w:r w:rsidR="00721A9C">
        <w:t xml:space="preserve">of this document </w:t>
      </w:r>
      <w:r w:rsidRPr="00D9518F">
        <w:t>is to provide a comprehensive step-by-step guide to manage Secure Boot on CentOS 7, including generating MOK certificates, signing boot components, and verifying the setup. This ensures system integrity by aligning</w:t>
      </w:r>
      <w:r w:rsidR="00721A9C">
        <w:t xml:space="preserve"> </w:t>
      </w:r>
      <w:r w:rsidRPr="00D9518F">
        <w:t>with UEFI Secure Boot requirements, enabling custom keys and maintaining secure configurations.</w:t>
      </w:r>
    </w:p>
    <w:p w14:paraId="5A5B1516" w14:textId="7CD75CA3" w:rsidR="004C4397" w:rsidRDefault="00C646C3" w:rsidP="00C646C3">
      <w:pPr>
        <w:pStyle w:val="Heading2"/>
      </w:pPr>
      <w:bookmarkStart w:id="9" w:name="_Toc186035888"/>
      <w:r>
        <w:t>Scope</w:t>
      </w:r>
      <w:bookmarkEnd w:id="9"/>
    </w:p>
    <w:p w14:paraId="0322AF3F" w14:textId="4019F049" w:rsidR="00721A9C" w:rsidRPr="00721A9C" w:rsidRDefault="00721A9C" w:rsidP="00C646C3">
      <w:pPr>
        <w:rPr>
          <w:lang w:val="en-IN"/>
        </w:rPr>
      </w:pPr>
      <w:r>
        <w:rPr>
          <w:lang w:val="en-IN"/>
        </w:rPr>
        <w:t>It</w:t>
      </w:r>
      <w:r w:rsidRPr="00721A9C">
        <w:rPr>
          <w:lang w:val="en-IN"/>
        </w:rPr>
        <w:t xml:space="preserve"> covers the process </w:t>
      </w:r>
      <w:r w:rsidR="00FC3176">
        <w:rPr>
          <w:lang w:val="en-IN"/>
        </w:rPr>
        <w:t>of</w:t>
      </w:r>
      <w:r w:rsidRPr="00721A9C">
        <w:rPr>
          <w:lang w:val="en-IN"/>
        </w:rPr>
        <w:t xml:space="preserve"> configuring and </w:t>
      </w:r>
      <w:r w:rsidR="002963CC">
        <w:rPr>
          <w:lang w:val="en-IN"/>
        </w:rPr>
        <w:t>enabling</w:t>
      </w:r>
      <w:r w:rsidRPr="00721A9C">
        <w:rPr>
          <w:lang w:val="en-IN"/>
        </w:rPr>
        <w:t xml:space="preserve"> Secure Boot on CentOS 7. It details creating custom keys, signing boot files, and verifying Secure Boot status.</w:t>
      </w:r>
    </w:p>
    <w:p w14:paraId="7BF43CB7" w14:textId="67C0CFE6" w:rsidR="00C646C3" w:rsidRDefault="00C646C3" w:rsidP="00C646C3">
      <w:pPr>
        <w:pStyle w:val="Heading2"/>
      </w:pPr>
      <w:bookmarkStart w:id="10" w:name="_Toc186035889"/>
      <w:r>
        <w:t>R</w:t>
      </w:r>
      <w:r w:rsidRPr="297E2C55">
        <w:t>eference</w:t>
      </w:r>
      <w:r>
        <w:t>s</w:t>
      </w:r>
      <w:bookmarkEnd w:id="10"/>
    </w:p>
    <w:p w14:paraId="2AF3E68E" w14:textId="1D0DD710" w:rsidR="00B50762" w:rsidRPr="00B735D7" w:rsidRDefault="005F0743" w:rsidP="005F0743">
      <w:pPr>
        <w:pStyle w:val="ListParagraph"/>
        <w:numPr>
          <w:ilvl w:val="0"/>
          <w:numId w:val="8"/>
        </w:numPr>
        <w:rPr>
          <w:color w:val="005381" w:themeColor="accent1" w:themeShade="BF"/>
          <w:lang w:val="en-GB"/>
        </w:rPr>
      </w:pPr>
      <w:hyperlink r:id="rId14" w:history="1">
        <w:r w:rsidRPr="00B735D7">
          <w:rPr>
            <w:rStyle w:val="Hyperlink"/>
            <w:color w:val="005381" w:themeColor="accent1" w:themeShade="BF"/>
            <w:lang w:val="en-GB"/>
          </w:rPr>
          <w:t>https://lists.centos.org/hyperkitty/list/announce@lists.centos.org/thread/2APH7YUSNGVRJD5LAXBI46BBB5AKWHZZ/</w:t>
        </w:r>
      </w:hyperlink>
    </w:p>
    <w:p w14:paraId="1B5D61AD" w14:textId="687C2E55" w:rsidR="005F0743" w:rsidRPr="00B735D7" w:rsidRDefault="005F0743" w:rsidP="005F0743">
      <w:pPr>
        <w:pStyle w:val="ListParagraph"/>
        <w:numPr>
          <w:ilvl w:val="0"/>
          <w:numId w:val="8"/>
        </w:numPr>
        <w:rPr>
          <w:color w:val="005381" w:themeColor="accent1" w:themeShade="BF"/>
          <w:lang w:val="en-GB"/>
        </w:rPr>
      </w:pPr>
      <w:hyperlink r:id="rId15" w:history="1">
        <w:r w:rsidRPr="00B735D7">
          <w:rPr>
            <w:rStyle w:val="Hyperlink"/>
            <w:color w:val="005381" w:themeColor="accent1" w:themeShade="BF"/>
            <w:lang w:val="en-GB"/>
          </w:rPr>
          <w:t>https://vault.centos.org/7.9.2009/</w:t>
        </w:r>
      </w:hyperlink>
    </w:p>
    <w:p w14:paraId="5520F8F2" w14:textId="6E8E3C30" w:rsidR="005F0743" w:rsidRPr="00B735D7" w:rsidRDefault="005F0743" w:rsidP="005F0743">
      <w:pPr>
        <w:pStyle w:val="ListParagraph"/>
        <w:numPr>
          <w:ilvl w:val="0"/>
          <w:numId w:val="8"/>
        </w:numPr>
        <w:rPr>
          <w:color w:val="005381" w:themeColor="accent1" w:themeShade="BF"/>
          <w:lang w:val="en-GB"/>
        </w:rPr>
      </w:pPr>
      <w:hyperlink r:id="rId16" w:anchor="prerequisite" w:history="1">
        <w:r w:rsidRPr="00B735D7">
          <w:rPr>
            <w:rStyle w:val="Hyperlink"/>
            <w:color w:val="005381" w:themeColor="accent1" w:themeShade="BF"/>
          </w:rPr>
          <w:t>How to boot Linux using UEFI with Secure Boot ? — Get Intimate With Cyber ! 0.1 documentation</w:t>
        </w:r>
      </w:hyperlink>
    </w:p>
    <w:p w14:paraId="7A871170" w14:textId="2F1FF263" w:rsidR="005F0743" w:rsidRPr="00B735D7" w:rsidRDefault="005F0743" w:rsidP="005F0743">
      <w:pPr>
        <w:pStyle w:val="ListParagraph"/>
        <w:numPr>
          <w:ilvl w:val="0"/>
          <w:numId w:val="8"/>
        </w:numPr>
        <w:rPr>
          <w:color w:val="005381" w:themeColor="accent1" w:themeShade="BF"/>
          <w:lang w:val="en-GB"/>
        </w:rPr>
      </w:pPr>
      <w:hyperlink r:id="rId17" w:history="1">
        <w:r w:rsidRPr="00B735D7">
          <w:rPr>
            <w:rStyle w:val="Hyperlink"/>
            <w:color w:val="005381" w:themeColor="accent1" w:themeShade="BF"/>
            <w:lang w:val="en-GB"/>
          </w:rPr>
          <w:t>https://access.redhat.com/solutions/10154</w:t>
        </w:r>
      </w:hyperlink>
    </w:p>
    <w:p w14:paraId="1C5E73CA" w14:textId="4266E743" w:rsidR="005F0743" w:rsidRPr="00B735D7" w:rsidRDefault="005F0743" w:rsidP="005F0743">
      <w:pPr>
        <w:pStyle w:val="ListParagraph"/>
        <w:numPr>
          <w:ilvl w:val="0"/>
          <w:numId w:val="8"/>
        </w:numPr>
        <w:rPr>
          <w:color w:val="005381" w:themeColor="accent1" w:themeShade="BF"/>
          <w:lang w:val="en-GB"/>
        </w:rPr>
      </w:pPr>
      <w:hyperlink r:id="rId18" w:anchor="google_vignette" w:history="1">
        <w:r w:rsidRPr="00B735D7">
          <w:rPr>
            <w:rStyle w:val="Hyperlink"/>
            <w:color w:val="005381" w:themeColor="accent1" w:themeShade="BF"/>
            <w:lang w:val="en-GB"/>
          </w:rPr>
          <w:t>https://www.linuxquestions.org/questions/linux-newbie-8/create-iso-from-centos-7-server-4175653114/#google_vignette</w:t>
        </w:r>
      </w:hyperlink>
    </w:p>
    <w:p w14:paraId="054295AA" w14:textId="5AE8D22F" w:rsidR="005F0743" w:rsidRPr="00B735D7" w:rsidRDefault="005F0743" w:rsidP="005F0743">
      <w:pPr>
        <w:pStyle w:val="ListParagraph"/>
        <w:numPr>
          <w:ilvl w:val="0"/>
          <w:numId w:val="8"/>
        </w:numPr>
        <w:rPr>
          <w:color w:val="005381" w:themeColor="accent1" w:themeShade="BF"/>
          <w:lang w:val="en-GB"/>
        </w:rPr>
      </w:pPr>
      <w:hyperlink r:id="rId19" w:anchor="google_vignette" w:history="1">
        <w:r w:rsidRPr="00B735D7">
          <w:rPr>
            <w:rStyle w:val="Hyperlink"/>
            <w:color w:val="005381" w:themeColor="accent1" w:themeShade="BF"/>
            <w:lang w:val="en-GB"/>
          </w:rPr>
          <w:t>https://www.linuxquestions.org/questions/linux-newbie-8/create-iso-from-centos-7-server-4175653114/#google_vignette</w:t>
        </w:r>
      </w:hyperlink>
    </w:p>
    <w:p w14:paraId="1D98A50D" w14:textId="77777777" w:rsidR="005F0743" w:rsidRPr="005F0743" w:rsidRDefault="005F0743" w:rsidP="005F0743">
      <w:pPr>
        <w:pStyle w:val="ListParagraph"/>
        <w:rPr>
          <w:color w:val="005381" w:themeColor="accent1" w:themeShade="BF"/>
          <w:lang w:val="en-GB"/>
        </w:rPr>
      </w:pPr>
    </w:p>
    <w:p w14:paraId="19B28DBD" w14:textId="75B3B080" w:rsidR="00E36F9E" w:rsidRDefault="00E36F9E" w:rsidP="00215132">
      <w:pPr>
        <w:pStyle w:val="Heading2"/>
        <w:numPr>
          <w:ilvl w:val="0"/>
          <w:numId w:val="0"/>
        </w:numPr>
        <w:rPr>
          <w:color w:val="005381" w:themeColor="accent1" w:themeShade="BF"/>
          <w:lang w:val="en-US"/>
        </w:rPr>
      </w:pPr>
    </w:p>
    <w:p w14:paraId="458AC885" w14:textId="77777777" w:rsidR="005F0743" w:rsidRPr="005F0743" w:rsidRDefault="005F0743" w:rsidP="005F0743"/>
    <w:p w14:paraId="2BE7DDDD" w14:textId="77777777" w:rsidR="005F0743" w:rsidRPr="005F0743" w:rsidRDefault="005F0743" w:rsidP="005F0743"/>
    <w:p w14:paraId="41D35C9D" w14:textId="77777777" w:rsidR="00E36F9E" w:rsidRPr="00CD0BE5" w:rsidRDefault="00E36F9E" w:rsidP="00E36F9E"/>
    <w:p w14:paraId="23000F1D" w14:textId="77777777" w:rsidR="00C57CAA" w:rsidRPr="00CD0BE5" w:rsidRDefault="00C57CAA" w:rsidP="0036408B"/>
    <w:p w14:paraId="547312B5" w14:textId="76D14A5A" w:rsidR="00E94DCD" w:rsidRDefault="00E94DCD" w:rsidP="00E720AA"/>
    <w:p w14:paraId="25CA1798" w14:textId="77777777" w:rsidR="001F29DA" w:rsidRPr="001F29DA" w:rsidRDefault="001F29DA" w:rsidP="001F29DA"/>
    <w:p w14:paraId="162C8CE3" w14:textId="77777777" w:rsidR="001F29DA" w:rsidRPr="001F29DA" w:rsidRDefault="001F29DA" w:rsidP="001F29DA"/>
    <w:p w14:paraId="2A953721" w14:textId="77777777" w:rsidR="001F29DA" w:rsidRPr="001F29DA" w:rsidRDefault="001F29DA" w:rsidP="001F29DA"/>
    <w:p w14:paraId="350A35E4" w14:textId="77777777" w:rsidR="001F29DA" w:rsidRPr="001F29DA" w:rsidRDefault="001F29DA" w:rsidP="001F29DA"/>
    <w:p w14:paraId="2ACD12C6" w14:textId="77777777" w:rsidR="001F29DA" w:rsidRPr="001F29DA" w:rsidRDefault="001F29DA" w:rsidP="001F29DA"/>
    <w:p w14:paraId="37BEF4B7" w14:textId="77777777" w:rsidR="001F29DA" w:rsidRPr="001F29DA" w:rsidRDefault="001F29DA" w:rsidP="001F29DA"/>
    <w:p w14:paraId="3C671206" w14:textId="77777777" w:rsidR="001F29DA" w:rsidRPr="001F29DA" w:rsidRDefault="001F29DA" w:rsidP="001F29DA"/>
    <w:p w14:paraId="6D280EF6" w14:textId="77777777" w:rsidR="001F29DA" w:rsidRPr="001F29DA" w:rsidRDefault="001F29DA" w:rsidP="001F29DA"/>
    <w:p w14:paraId="17678CCC" w14:textId="77777777" w:rsidR="001F29DA" w:rsidRPr="001F29DA" w:rsidRDefault="001F29DA" w:rsidP="001F29DA"/>
    <w:p w14:paraId="6200FF34" w14:textId="42AB3A13" w:rsidR="00E94DCD" w:rsidRDefault="0010797E" w:rsidP="00356429">
      <w:pPr>
        <w:pStyle w:val="Heading1"/>
        <w:numPr>
          <w:ilvl w:val="0"/>
          <w:numId w:val="0"/>
        </w:numPr>
        <w:rPr>
          <w:rFonts w:ascii="Times New Roman" w:hAnsi="Times New Roman"/>
          <w:color w:val="auto"/>
        </w:rPr>
      </w:pPr>
      <w:bookmarkStart w:id="11" w:name="_Toc186035890"/>
      <w:r>
        <w:lastRenderedPageBreak/>
        <w:t xml:space="preserve">2 </w:t>
      </w:r>
      <w:r w:rsidR="00356429">
        <w:t>C</w:t>
      </w:r>
      <w:r w:rsidR="004D1316">
        <w:t>heck secure Boot status</w:t>
      </w:r>
      <w:bookmarkEnd w:id="11"/>
      <w:r w:rsidR="004D1316" w:rsidRPr="004D1316">
        <w:rPr>
          <w:rFonts w:ascii="Times New Roman" w:hAnsi="Times New Roman"/>
          <w:color w:val="auto"/>
        </w:rPr>
        <w:t xml:space="preserve"> </w:t>
      </w:r>
    </w:p>
    <w:p w14:paraId="609B6914" w14:textId="2F808B59" w:rsidR="00DC7BA6" w:rsidRPr="00DC7BA6" w:rsidRDefault="00DC7BA6" w:rsidP="00DC7BA6">
      <w:pPr>
        <w:rPr>
          <w:lang w:val="en-GB"/>
        </w:rPr>
      </w:pPr>
      <w:r w:rsidRPr="00886F5E">
        <w:rPr>
          <w:highlight w:val="yellow"/>
          <w:lang w:val="en-GB"/>
        </w:rPr>
        <w:t>After Flashing OS</w:t>
      </w:r>
      <w:r w:rsidR="00C43AE8" w:rsidRPr="00886F5E">
        <w:rPr>
          <w:highlight w:val="yellow"/>
          <w:lang w:val="en-GB"/>
        </w:rPr>
        <w:t>,</w:t>
      </w:r>
      <w:r w:rsidRPr="00886F5E">
        <w:rPr>
          <w:highlight w:val="yellow"/>
          <w:lang w:val="en-GB"/>
        </w:rPr>
        <w:t xml:space="preserve"> </w:t>
      </w:r>
      <w:r w:rsidR="00C43AE8" w:rsidRPr="00886F5E">
        <w:rPr>
          <w:highlight w:val="yellow"/>
          <w:lang w:val="en-GB"/>
        </w:rPr>
        <w:t>switch to root user</w:t>
      </w:r>
      <w:r w:rsidR="00886F5E">
        <w:rPr>
          <w:highlight w:val="yellow"/>
          <w:lang w:val="en-GB"/>
        </w:rPr>
        <w:t>(su in CentOS 7)</w:t>
      </w:r>
      <w:r w:rsidR="0017508A" w:rsidRPr="00886F5E">
        <w:rPr>
          <w:highlight w:val="yellow"/>
          <w:lang w:val="en-GB"/>
        </w:rPr>
        <w:t>.</w:t>
      </w:r>
    </w:p>
    <w:p w14:paraId="4F9AC4DD" w14:textId="16A5D876" w:rsidR="00C871AC" w:rsidRDefault="008F0E83" w:rsidP="008F0E83">
      <w:pPr>
        <w:tabs>
          <w:tab w:val="center" w:pos="5103"/>
        </w:tabs>
        <w:spacing w:line="240" w:lineRule="auto"/>
      </w:pPr>
      <w:r>
        <w:t>1.</w:t>
      </w:r>
      <w:r w:rsidR="004D1316">
        <w:t>To check the current Secure Boot status</w:t>
      </w:r>
      <w:r w:rsidR="00692AFA">
        <w:tab/>
      </w:r>
    </w:p>
    <w:p w14:paraId="4432B502" w14:textId="4621FC33" w:rsidR="004D1316" w:rsidRDefault="004D1316" w:rsidP="008F0E83">
      <w:pPr>
        <w:spacing w:line="240" w:lineRule="auto"/>
      </w:pPr>
      <w:r w:rsidRPr="0062282B">
        <w:rPr>
          <w:highlight w:val="lightGray"/>
        </w:rPr>
        <w:t>mokutil –sb-state</w:t>
      </w:r>
    </w:p>
    <w:p w14:paraId="7A6F8519" w14:textId="59A5F066" w:rsidR="008F0E83" w:rsidRDefault="008F0E83" w:rsidP="008F0E83">
      <w:pPr>
        <w:spacing w:line="240" w:lineRule="auto"/>
      </w:pPr>
      <w:r>
        <w:t>2.Edit the Base URLs in CentOS-Base.repo</w:t>
      </w:r>
    </w:p>
    <w:p w14:paraId="2352050C" w14:textId="77777777" w:rsidR="008F0E83" w:rsidRDefault="008F0E83" w:rsidP="008F0E83">
      <w:pPr>
        <w:spacing w:line="240" w:lineRule="auto"/>
      </w:pPr>
      <w:r w:rsidRPr="0062282B">
        <w:rPr>
          <w:highlight w:val="lightGray"/>
        </w:rPr>
        <w:t>vi /etc/yum.repos.d/CentOS-Base.repo</w:t>
      </w:r>
    </w:p>
    <w:p w14:paraId="1C9865AB" w14:textId="77777777" w:rsidR="008F0E83" w:rsidRDefault="008F0E83" w:rsidP="008F0E83">
      <w:pPr>
        <w:spacing w:line="240" w:lineRule="auto"/>
      </w:pPr>
      <w:r>
        <w:t>Comment out all mirror URLs by adding a # at the beginning of each line containing mirrorlist.</w:t>
      </w:r>
    </w:p>
    <w:p w14:paraId="7B3B0080" w14:textId="77777777" w:rsidR="008F0E83" w:rsidRDefault="008F0E83" w:rsidP="008F0E83">
      <w:pPr>
        <w:spacing w:line="240" w:lineRule="auto"/>
      </w:pPr>
      <w:r>
        <w:t>Add the following baseurl lines under the respective sections:</w:t>
      </w:r>
    </w:p>
    <w:p w14:paraId="218F1827" w14:textId="77777777" w:rsidR="008F0E83" w:rsidRPr="008F0E83" w:rsidRDefault="008F0E83" w:rsidP="008F0E83">
      <w:pPr>
        <w:spacing w:line="240" w:lineRule="auto"/>
        <w:rPr>
          <w:b/>
          <w:bCs/>
        </w:rPr>
      </w:pPr>
      <w:r w:rsidRPr="008F0E83">
        <w:rPr>
          <w:b/>
          <w:bCs/>
        </w:rPr>
        <w:t>Under [base]:</w:t>
      </w:r>
    </w:p>
    <w:p w14:paraId="099E4825" w14:textId="77777777" w:rsidR="008F0E83" w:rsidRDefault="008F0E83" w:rsidP="008F0E83">
      <w:pPr>
        <w:spacing w:line="240" w:lineRule="auto"/>
      </w:pPr>
      <w:r w:rsidRPr="00FC3176">
        <w:rPr>
          <w:highlight w:val="lightGray"/>
        </w:rPr>
        <w:t>baseurl=http://vault.centos.org/7.9.2009/os/$basearch/</w:t>
      </w:r>
    </w:p>
    <w:p w14:paraId="18425ADB" w14:textId="77777777" w:rsidR="008F0E83" w:rsidRPr="008F0E83" w:rsidRDefault="008F0E83" w:rsidP="008F0E83">
      <w:pPr>
        <w:spacing w:line="240" w:lineRule="auto"/>
        <w:rPr>
          <w:b/>
          <w:bCs/>
        </w:rPr>
      </w:pPr>
      <w:r w:rsidRPr="008F0E83">
        <w:rPr>
          <w:b/>
          <w:bCs/>
        </w:rPr>
        <w:t>Under [updates]:</w:t>
      </w:r>
    </w:p>
    <w:p w14:paraId="44A44BDD" w14:textId="77777777" w:rsidR="008F0E83" w:rsidRDefault="008F0E83" w:rsidP="008F0E83">
      <w:pPr>
        <w:spacing w:line="240" w:lineRule="auto"/>
      </w:pPr>
      <w:r w:rsidRPr="00FC3176">
        <w:rPr>
          <w:highlight w:val="lightGray"/>
        </w:rPr>
        <w:t>baseurl=http://vault.centos.org/7.9.2009/updates/$basearch/</w:t>
      </w:r>
    </w:p>
    <w:p w14:paraId="7493658B" w14:textId="77777777" w:rsidR="008F0E83" w:rsidRPr="008F0E83" w:rsidRDefault="008F0E83" w:rsidP="008F0E83">
      <w:pPr>
        <w:spacing w:line="240" w:lineRule="auto"/>
        <w:rPr>
          <w:b/>
          <w:bCs/>
        </w:rPr>
      </w:pPr>
      <w:r w:rsidRPr="008F0E83">
        <w:rPr>
          <w:b/>
          <w:bCs/>
        </w:rPr>
        <w:t>Under [extras]:</w:t>
      </w:r>
    </w:p>
    <w:p w14:paraId="55AB6F38" w14:textId="77777777" w:rsidR="008F0E83" w:rsidRDefault="008F0E83" w:rsidP="008F0E83">
      <w:pPr>
        <w:spacing w:line="240" w:lineRule="auto"/>
      </w:pPr>
      <w:r w:rsidRPr="00FC3176">
        <w:rPr>
          <w:highlight w:val="lightGray"/>
        </w:rPr>
        <w:t>baseurl=http://vault.centos.org/7.9.2009/extras/$basearch/</w:t>
      </w:r>
    </w:p>
    <w:p w14:paraId="40417617" w14:textId="77777777" w:rsidR="008F0E83" w:rsidRDefault="008F0E83" w:rsidP="008F0E83">
      <w:pPr>
        <w:spacing w:line="240" w:lineRule="auto"/>
      </w:pPr>
      <w:r>
        <w:t>Save and exit the file:</w:t>
      </w:r>
    </w:p>
    <w:p w14:paraId="2AD76857" w14:textId="7C70CBD5" w:rsidR="008F0E83" w:rsidRDefault="008F0E83" w:rsidP="008F0E83">
      <w:pPr>
        <w:spacing w:line="240" w:lineRule="auto"/>
      </w:pPr>
      <w:r>
        <w:t>Press Esc, then type:</w:t>
      </w:r>
      <w:r w:rsidR="00886F5E">
        <w:t xml:space="preserve"> </w:t>
      </w:r>
      <w:r>
        <w:t>wq and hit Enter.</w:t>
      </w:r>
    </w:p>
    <w:p w14:paraId="3D522C71" w14:textId="44094B0A" w:rsidR="004D1316" w:rsidRPr="00945DC7" w:rsidRDefault="008F0E83" w:rsidP="008F0E83">
      <w:pPr>
        <w:spacing w:line="240" w:lineRule="auto"/>
      </w:pPr>
      <w:r>
        <w:t>NOTE:</w:t>
      </w:r>
      <w:r w:rsidR="0062282B">
        <w:t xml:space="preserve"> </w:t>
      </w:r>
      <w:r w:rsidR="004D1316">
        <w:t>Initially, Secure Boot must be under Disabled State.</w:t>
      </w:r>
    </w:p>
    <w:p w14:paraId="0211CF77" w14:textId="6F644EE6" w:rsidR="007C474A" w:rsidRDefault="00356429" w:rsidP="00356429">
      <w:pPr>
        <w:pStyle w:val="Heading2"/>
        <w:numPr>
          <w:ilvl w:val="0"/>
          <w:numId w:val="0"/>
        </w:numPr>
        <w:ind w:left="935" w:hanging="794"/>
        <w:rPr>
          <w:lang w:val="en-US"/>
        </w:rPr>
      </w:pPr>
      <w:bookmarkStart w:id="12" w:name="_Toc186035891"/>
      <w:r>
        <w:rPr>
          <w:lang w:val="en-US"/>
        </w:rPr>
        <w:t xml:space="preserve">2.1 </w:t>
      </w:r>
      <w:r w:rsidR="00E86504">
        <w:rPr>
          <w:lang w:val="en-US"/>
        </w:rPr>
        <w:t>Installing Dependencies</w:t>
      </w:r>
      <w:bookmarkEnd w:id="12"/>
    </w:p>
    <w:p w14:paraId="6EF1C6DD" w14:textId="510F1C9A" w:rsidR="00B74F6C" w:rsidRDefault="00E86504" w:rsidP="00E86504">
      <w:r>
        <w:t>Get the</w:t>
      </w:r>
      <w:r w:rsidR="008F2DFA">
        <w:t xml:space="preserve"> files</w:t>
      </w:r>
      <w:r>
        <w:t xml:space="preserve"> from b</w:t>
      </w:r>
      <w:r w:rsidR="00B74F6C">
        <w:t>elow link</w:t>
      </w:r>
    </w:p>
    <w:p w14:paraId="0FF8776C" w14:textId="77777777" w:rsidR="00374BDF" w:rsidRDefault="00374BDF" w:rsidP="00374BDF">
      <w:r>
        <w:t>NOTE: If you don’t have wget command use the command “yum install wget“ to install wget.</w:t>
      </w:r>
    </w:p>
    <w:p w14:paraId="7D0BC465" w14:textId="3E3DDB16" w:rsidR="00D13724" w:rsidRPr="00B735D7" w:rsidRDefault="00576EEB" w:rsidP="00E86504">
      <w:pPr>
        <w:rPr>
          <w:color w:val="005381" w:themeColor="accent1" w:themeShade="BF"/>
        </w:rPr>
      </w:pPr>
      <w:r w:rsidRPr="00B735D7">
        <w:rPr>
          <w:color w:val="000000" w:themeColor="text1"/>
        </w:rPr>
        <w:t>wget</w:t>
      </w:r>
      <w:r w:rsidRPr="00B735D7">
        <w:rPr>
          <w:color w:val="005381" w:themeColor="accent1" w:themeShade="BF"/>
        </w:rPr>
        <w:t xml:space="preserve"> </w:t>
      </w:r>
      <w:hyperlink r:id="rId20" w:history="1">
        <w:r w:rsidRPr="00B735D7">
          <w:rPr>
            <w:rStyle w:val="Hyperlink"/>
            <w:color w:val="005381" w:themeColor="accent1" w:themeShade="BF"/>
          </w:rPr>
          <w:t>http://10.16.128.175/New/Dependencies.tar.gz</w:t>
        </w:r>
      </w:hyperlink>
    </w:p>
    <w:p w14:paraId="743E8927" w14:textId="48481EE4" w:rsidR="00B04128" w:rsidRPr="00B735D7" w:rsidRDefault="00B04128" w:rsidP="00E86504">
      <w:pPr>
        <w:rPr>
          <w:color w:val="005381" w:themeColor="accent1" w:themeShade="BF"/>
        </w:rPr>
      </w:pPr>
      <w:r w:rsidRPr="00B735D7">
        <w:rPr>
          <w:color w:val="000000" w:themeColor="text1"/>
        </w:rPr>
        <w:t>wget</w:t>
      </w:r>
      <w:r w:rsidRPr="00B735D7">
        <w:rPr>
          <w:color w:val="005381" w:themeColor="accent1" w:themeShade="BF"/>
        </w:rPr>
        <w:t xml:space="preserve"> </w:t>
      </w:r>
      <w:hyperlink r:id="rId21" w:history="1">
        <w:r w:rsidRPr="00B735D7">
          <w:rPr>
            <w:rStyle w:val="Hyperlink"/>
            <w:color w:val="005381" w:themeColor="accent1" w:themeShade="BF"/>
          </w:rPr>
          <w:t>http://10.16.128.175/New/Kernel.tar.gz</w:t>
        </w:r>
      </w:hyperlink>
    </w:p>
    <w:p w14:paraId="60A07848" w14:textId="73118011" w:rsidR="00B04128" w:rsidRPr="00B735D7" w:rsidRDefault="00AC3A49" w:rsidP="00E86504">
      <w:pPr>
        <w:rPr>
          <w:color w:val="005381" w:themeColor="accent1" w:themeShade="BF"/>
        </w:rPr>
      </w:pPr>
      <w:r w:rsidRPr="00B735D7">
        <w:rPr>
          <w:color w:val="000000" w:themeColor="text1"/>
        </w:rPr>
        <w:t>wget</w:t>
      </w:r>
      <w:r w:rsidRPr="00B735D7">
        <w:rPr>
          <w:color w:val="005381" w:themeColor="accent1" w:themeShade="BF"/>
        </w:rPr>
        <w:t xml:space="preserve"> </w:t>
      </w:r>
      <w:hyperlink r:id="rId22" w:history="1">
        <w:r w:rsidRPr="00B735D7">
          <w:rPr>
            <w:rStyle w:val="Hyperlink"/>
            <w:color w:val="005381" w:themeColor="accent1" w:themeShade="BF"/>
          </w:rPr>
          <w:t>http://10.16.128.175/New/install-dependencies.sh</w:t>
        </w:r>
      </w:hyperlink>
    </w:p>
    <w:p w14:paraId="313ABEC4" w14:textId="455C36F4" w:rsidR="00AC3A49" w:rsidRPr="00B735D7" w:rsidRDefault="00AC3A49" w:rsidP="00E86504">
      <w:pPr>
        <w:rPr>
          <w:color w:val="005381" w:themeColor="accent1" w:themeShade="BF"/>
        </w:rPr>
      </w:pPr>
      <w:r w:rsidRPr="00B735D7">
        <w:rPr>
          <w:color w:val="000000" w:themeColor="text1"/>
        </w:rPr>
        <w:t xml:space="preserve">wget </w:t>
      </w:r>
      <w:hyperlink r:id="rId23" w:history="1">
        <w:r w:rsidRPr="00B735D7">
          <w:rPr>
            <w:rStyle w:val="Hyperlink"/>
            <w:color w:val="005381" w:themeColor="accent1" w:themeShade="BF"/>
          </w:rPr>
          <w:t>http://10.16.128.175/New/lastmile-486cf189.tar.gz</w:t>
        </w:r>
      </w:hyperlink>
    </w:p>
    <w:p w14:paraId="001DA3C9" w14:textId="56587427" w:rsidR="00AC3A49" w:rsidRPr="00B735D7" w:rsidRDefault="00AC3A49" w:rsidP="00E86504">
      <w:pPr>
        <w:rPr>
          <w:color w:val="005381" w:themeColor="accent1" w:themeShade="BF"/>
        </w:rPr>
      </w:pPr>
      <w:r w:rsidRPr="00B735D7">
        <w:rPr>
          <w:color w:val="000000" w:themeColor="text1"/>
        </w:rPr>
        <w:t>wget</w:t>
      </w:r>
      <w:r w:rsidRPr="00B735D7">
        <w:rPr>
          <w:color w:val="005381" w:themeColor="accent1" w:themeShade="BF"/>
        </w:rPr>
        <w:t xml:space="preserve"> </w:t>
      </w:r>
      <w:hyperlink r:id="rId24" w:history="1">
        <w:r w:rsidRPr="00B735D7">
          <w:rPr>
            <w:rStyle w:val="Hyperlink"/>
            <w:color w:val="005381" w:themeColor="accent1" w:themeShade="BF"/>
          </w:rPr>
          <w:t>http://10.16.128.175/New/racer_0x1000_0x2412_0x0001.bit</w:t>
        </w:r>
      </w:hyperlink>
    </w:p>
    <w:p w14:paraId="7382D9FB" w14:textId="2AA78EEC" w:rsidR="00AC3A49" w:rsidRPr="00B735D7" w:rsidRDefault="00AC3A49" w:rsidP="00E86504">
      <w:pPr>
        <w:rPr>
          <w:color w:val="005381" w:themeColor="accent1" w:themeShade="BF"/>
        </w:rPr>
      </w:pPr>
      <w:r w:rsidRPr="00B735D7">
        <w:rPr>
          <w:color w:val="000000" w:themeColor="text1"/>
        </w:rPr>
        <w:t xml:space="preserve">wget </w:t>
      </w:r>
      <w:hyperlink r:id="rId25" w:history="1">
        <w:r w:rsidRPr="00B735D7">
          <w:rPr>
            <w:rStyle w:val="Hyperlink"/>
            <w:color w:val="005381" w:themeColor="accent1" w:themeShade="BF"/>
          </w:rPr>
          <w:t>http://10.16.128.175/New/racer_0x1002_0x2412_0x0001.bit</w:t>
        </w:r>
      </w:hyperlink>
    </w:p>
    <w:p w14:paraId="1258082B" w14:textId="77777777" w:rsidR="00AC3A49" w:rsidRDefault="00AC3A49" w:rsidP="00E86504"/>
    <w:p w14:paraId="33C811BB" w14:textId="77777777" w:rsidR="00374BDF" w:rsidRDefault="00374BDF" w:rsidP="00E86504"/>
    <w:p w14:paraId="0C7F7800" w14:textId="77777777" w:rsidR="00374BDF" w:rsidRDefault="00374BDF" w:rsidP="00E86504"/>
    <w:p w14:paraId="42BC72DC" w14:textId="77777777" w:rsidR="00374BDF" w:rsidRDefault="00374BDF" w:rsidP="00E86504"/>
    <w:p w14:paraId="1324F79C" w14:textId="77777777" w:rsidR="00374BDF" w:rsidRDefault="00374BDF" w:rsidP="00E86504"/>
    <w:p w14:paraId="6D027C6C" w14:textId="77777777" w:rsidR="00374BDF" w:rsidRDefault="00374BDF" w:rsidP="00E86504"/>
    <w:p w14:paraId="39C98E17" w14:textId="77777777" w:rsidR="00374BDF" w:rsidRDefault="00374BDF" w:rsidP="00E86504"/>
    <w:p w14:paraId="7A950760" w14:textId="77777777" w:rsidR="00374BDF" w:rsidRPr="00E86504" w:rsidRDefault="00374BDF" w:rsidP="00E86504"/>
    <w:p w14:paraId="0D959751" w14:textId="7ED275BF" w:rsidR="00FD4E52" w:rsidRPr="0010797E" w:rsidRDefault="001A5CB2" w:rsidP="001A5CB2">
      <w:pPr>
        <w:pStyle w:val="Heading1"/>
        <w:numPr>
          <w:ilvl w:val="0"/>
          <w:numId w:val="0"/>
        </w:numPr>
        <w:ind w:left="432" w:hanging="432"/>
      </w:pPr>
      <w:bookmarkStart w:id="13" w:name="_Toc186035892"/>
      <w:r>
        <w:lastRenderedPageBreak/>
        <w:t xml:space="preserve">2.2 </w:t>
      </w:r>
      <w:r w:rsidR="00532360" w:rsidRPr="0010797E">
        <w:t>D</w:t>
      </w:r>
      <w:r w:rsidR="00033AB7" w:rsidRPr="0010797E">
        <w:t>ependencies</w:t>
      </w:r>
      <w:bookmarkEnd w:id="13"/>
    </w:p>
    <w:p w14:paraId="512003A0" w14:textId="0DF00B91" w:rsidR="004F2715" w:rsidRDefault="00381738"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Provide executable permissions for install-dependencies.sh file.</w:t>
      </w:r>
    </w:p>
    <w:p w14:paraId="6FB45788" w14:textId="7C4EBF5D" w:rsidR="00381738" w:rsidRDefault="00A5283E"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c</w:t>
      </w:r>
      <w:r w:rsidR="00381738">
        <w:rPr>
          <w:rFonts w:eastAsia="Times New Roman"/>
          <w:color w:val="000000"/>
          <w:szCs w:val="20"/>
          <w:lang w:val="en-IN" w:eastAsia="en-IN"/>
        </w:rPr>
        <w:t xml:space="preserve">hmod +x </w:t>
      </w:r>
      <w:r>
        <w:rPr>
          <w:rFonts w:eastAsia="Times New Roman"/>
          <w:color w:val="000000"/>
          <w:szCs w:val="20"/>
          <w:lang w:val="en-IN" w:eastAsia="en-IN"/>
        </w:rPr>
        <w:t>install-dependencies.sh</w:t>
      </w:r>
    </w:p>
    <w:p w14:paraId="3AEDA48E" w14:textId="4A4949FA" w:rsidR="00A5283E" w:rsidRDefault="00A5283E"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Run the sc</w:t>
      </w:r>
      <w:r w:rsidR="00886F5E">
        <w:rPr>
          <w:rFonts w:eastAsia="Times New Roman"/>
          <w:color w:val="000000"/>
          <w:szCs w:val="20"/>
          <w:lang w:val="en-IN" w:eastAsia="en-IN"/>
        </w:rPr>
        <w:t>r</w:t>
      </w:r>
      <w:r>
        <w:rPr>
          <w:rFonts w:eastAsia="Times New Roman"/>
          <w:color w:val="000000"/>
          <w:szCs w:val="20"/>
          <w:lang w:val="en-IN" w:eastAsia="en-IN"/>
        </w:rPr>
        <w:t xml:space="preserve">ipt file to install </w:t>
      </w:r>
      <w:r w:rsidR="00500E68">
        <w:rPr>
          <w:rFonts w:eastAsia="Times New Roman"/>
          <w:color w:val="000000"/>
          <w:szCs w:val="20"/>
          <w:lang w:val="en-IN" w:eastAsia="en-IN"/>
        </w:rPr>
        <w:t>essential tools</w:t>
      </w:r>
    </w:p>
    <w:p w14:paraId="3D527A11" w14:textId="44CC4E94" w:rsidR="00500E68" w:rsidRDefault="00500E68"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./install-dependencies.sh</w:t>
      </w:r>
    </w:p>
    <w:p w14:paraId="428C85DD" w14:textId="7A13238D" w:rsidR="00DF4347" w:rsidRPr="00084831" w:rsidRDefault="001A5CB2" w:rsidP="001A5CB2">
      <w:pPr>
        <w:pStyle w:val="Heading2"/>
        <w:numPr>
          <w:ilvl w:val="0"/>
          <w:numId w:val="0"/>
        </w:numPr>
        <w:rPr>
          <w:lang w:eastAsia="en-IN"/>
        </w:rPr>
      </w:pPr>
      <w:bookmarkStart w:id="14" w:name="_Toc186035893"/>
      <w:r>
        <w:rPr>
          <w:lang w:eastAsia="en-IN"/>
        </w:rPr>
        <w:t xml:space="preserve">2.3 </w:t>
      </w:r>
      <w:r w:rsidR="00033AB7">
        <w:rPr>
          <w:lang w:eastAsia="en-IN"/>
        </w:rPr>
        <w:t>Install sbsign and efi tools</w:t>
      </w:r>
      <w:r w:rsidR="0091044A">
        <w:rPr>
          <w:lang w:eastAsia="en-IN"/>
        </w:rPr>
        <w:t>:</w:t>
      </w:r>
      <w:bookmarkEnd w:id="14"/>
      <w:r w:rsidR="0091044A">
        <w:rPr>
          <w:lang w:eastAsia="en-IN"/>
        </w:rPr>
        <w:t xml:space="preserve"> </w:t>
      </w:r>
    </w:p>
    <w:p w14:paraId="5368C043" w14:textId="09BB25F4" w:rsidR="004264C4" w:rsidRPr="000D10BE" w:rsidRDefault="004264C4" w:rsidP="004264C4">
      <w:pPr>
        <w:spacing w:line="240" w:lineRule="auto"/>
        <w:rPr>
          <w:b/>
          <w:bCs/>
          <w:sz w:val="22"/>
          <w:lang w:val="en-IN"/>
        </w:rPr>
      </w:pPr>
      <w:r w:rsidRPr="000D10BE">
        <w:rPr>
          <w:b/>
          <w:bCs/>
          <w:sz w:val="22"/>
          <w:lang w:val="en-IN"/>
        </w:rPr>
        <w:t>Install sbsigntools:</w:t>
      </w:r>
    </w:p>
    <w:p w14:paraId="74A4BC4E" w14:textId="1838836F"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 xml:space="preserve">cd </w:t>
      </w:r>
      <w:r w:rsidR="00FA220B">
        <w:rPr>
          <w:sz w:val="22"/>
          <w:highlight w:val="lightGray"/>
          <w:lang w:val="en-IN"/>
        </w:rPr>
        <w:t>Dependencies</w:t>
      </w:r>
      <w:r w:rsidR="00356429">
        <w:rPr>
          <w:sz w:val="22"/>
          <w:highlight w:val="lightGray"/>
          <w:lang w:val="en-IN"/>
        </w:rPr>
        <w:t>/secu-os/</w:t>
      </w:r>
      <w:r w:rsidRPr="00AB51EA">
        <w:rPr>
          <w:sz w:val="22"/>
          <w:highlight w:val="lightGray"/>
          <w:lang w:val="en-IN"/>
        </w:rPr>
        <w:t>sbsigntools</w:t>
      </w:r>
    </w:p>
    <w:p w14:paraId="6ED8F7BE" w14:textId="51C7906F"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./autogen.sh</w:t>
      </w:r>
    </w:p>
    <w:p w14:paraId="14A51429" w14:textId="58EC5A41" w:rsidR="004264C4" w:rsidRPr="00AB51EA" w:rsidRDefault="00886F5E" w:rsidP="00595542">
      <w:pPr>
        <w:pStyle w:val="ListParagraph"/>
        <w:numPr>
          <w:ilvl w:val="1"/>
          <w:numId w:val="10"/>
        </w:numPr>
        <w:spacing w:line="240" w:lineRule="auto"/>
        <w:rPr>
          <w:sz w:val="22"/>
          <w:highlight w:val="lightGray"/>
        </w:rPr>
      </w:pPr>
      <w:r w:rsidRPr="00AB51EA">
        <w:rPr>
          <w:sz w:val="22"/>
          <w:highlight w:val="lightGray"/>
        </w:rPr>
        <w:t>./</w:t>
      </w:r>
      <w:r w:rsidR="004264C4" w:rsidRPr="00AB51EA">
        <w:rPr>
          <w:sz w:val="22"/>
          <w:highlight w:val="lightGray"/>
        </w:rPr>
        <w:t>configure</w:t>
      </w:r>
    </w:p>
    <w:p w14:paraId="1C031E2C" w14:textId="2413DF81"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make check</w:t>
      </w:r>
    </w:p>
    <w:p w14:paraId="3EA93715" w14:textId="596D95D3"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make install</w:t>
      </w:r>
    </w:p>
    <w:p w14:paraId="7CB2E3D6" w14:textId="58BD6BBA"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make install check</w:t>
      </w:r>
    </w:p>
    <w:p w14:paraId="75DB8652" w14:textId="77777777" w:rsidR="004264C4" w:rsidRPr="004264C4" w:rsidRDefault="004264C4" w:rsidP="004264C4">
      <w:pPr>
        <w:spacing w:line="240" w:lineRule="auto"/>
        <w:rPr>
          <w:sz w:val="22"/>
          <w:lang w:val="en-IN"/>
        </w:rPr>
      </w:pPr>
    </w:p>
    <w:p w14:paraId="01BCE21E" w14:textId="7AD0C227" w:rsidR="004264C4" w:rsidRPr="000D10BE" w:rsidRDefault="004264C4" w:rsidP="004264C4">
      <w:pPr>
        <w:spacing w:line="240" w:lineRule="auto"/>
        <w:rPr>
          <w:b/>
          <w:bCs/>
          <w:sz w:val="22"/>
          <w:lang w:val="en-IN"/>
        </w:rPr>
      </w:pPr>
      <w:r w:rsidRPr="000D10BE">
        <w:rPr>
          <w:b/>
          <w:bCs/>
          <w:sz w:val="22"/>
          <w:lang w:val="en-IN"/>
        </w:rPr>
        <w:t>Install efitools:</w:t>
      </w:r>
    </w:p>
    <w:p w14:paraId="463B42C9" w14:textId="01978A51" w:rsidR="004264C4" w:rsidRPr="00AB51EA" w:rsidRDefault="000D10BE" w:rsidP="00595542">
      <w:pPr>
        <w:pStyle w:val="ListParagraph"/>
        <w:numPr>
          <w:ilvl w:val="1"/>
          <w:numId w:val="11"/>
        </w:numPr>
        <w:spacing w:line="240" w:lineRule="auto"/>
        <w:rPr>
          <w:sz w:val="22"/>
          <w:highlight w:val="lightGray"/>
          <w:lang w:val="en-IN"/>
        </w:rPr>
      </w:pPr>
      <w:r w:rsidRPr="17EABE5D">
        <w:rPr>
          <w:sz w:val="22"/>
          <w:highlight w:val="lightGray"/>
          <w:lang w:val="en-IN"/>
        </w:rPr>
        <w:t>c</w:t>
      </w:r>
      <w:r w:rsidR="004264C4" w:rsidRPr="17EABE5D">
        <w:rPr>
          <w:sz w:val="22"/>
          <w:highlight w:val="lightGray"/>
          <w:lang w:val="en-IN"/>
        </w:rPr>
        <w:t>d ../efitools</w:t>
      </w:r>
    </w:p>
    <w:p w14:paraId="6A7DE11A" w14:textId="6EEA93C3" w:rsidR="004264C4" w:rsidRPr="00AB51EA" w:rsidRDefault="004264C4" w:rsidP="00595542">
      <w:pPr>
        <w:pStyle w:val="ListParagraph"/>
        <w:numPr>
          <w:ilvl w:val="1"/>
          <w:numId w:val="11"/>
        </w:numPr>
        <w:spacing w:line="240" w:lineRule="auto"/>
        <w:rPr>
          <w:sz w:val="22"/>
          <w:highlight w:val="lightGray"/>
          <w:lang w:val="en-IN"/>
        </w:rPr>
      </w:pPr>
      <w:r w:rsidRPr="00AB51EA">
        <w:rPr>
          <w:sz w:val="22"/>
          <w:highlight w:val="lightGray"/>
          <w:lang w:val="en-IN"/>
        </w:rPr>
        <w:t>make</w:t>
      </w:r>
    </w:p>
    <w:p w14:paraId="18F33446" w14:textId="4ECD941D" w:rsidR="00532360" w:rsidRDefault="004264C4" w:rsidP="00595542">
      <w:pPr>
        <w:pStyle w:val="ListParagraph"/>
        <w:numPr>
          <w:ilvl w:val="1"/>
          <w:numId w:val="11"/>
        </w:numPr>
        <w:spacing w:line="240" w:lineRule="auto"/>
        <w:rPr>
          <w:sz w:val="22"/>
          <w:highlight w:val="lightGray"/>
          <w:lang w:val="en-IN"/>
        </w:rPr>
      </w:pPr>
      <w:r w:rsidRPr="00AB51EA">
        <w:rPr>
          <w:sz w:val="22"/>
          <w:highlight w:val="lightGray"/>
          <w:lang w:val="en-IN"/>
        </w:rPr>
        <w:t>make install</w:t>
      </w:r>
    </w:p>
    <w:p w14:paraId="11733B88" w14:textId="1FF4113A" w:rsidR="00356429" w:rsidRDefault="00356429">
      <w:pPr>
        <w:spacing w:after="200" w:line="276" w:lineRule="auto"/>
        <w:jc w:val="left"/>
        <w:rPr>
          <w:rFonts w:eastAsiaTheme="minorHAnsi" w:cstheme="minorBidi"/>
          <w:sz w:val="22"/>
          <w:highlight w:val="lightGray"/>
          <w:lang w:val="en-IN"/>
        </w:rPr>
      </w:pPr>
      <w:r>
        <w:rPr>
          <w:sz w:val="22"/>
          <w:highlight w:val="lightGray"/>
          <w:lang w:val="en-IN"/>
        </w:rPr>
        <w:br w:type="page"/>
      </w:r>
    </w:p>
    <w:p w14:paraId="617D8CDE" w14:textId="088B9DB9" w:rsidR="00532360" w:rsidRPr="00BF7023" w:rsidRDefault="00EA1AB8" w:rsidP="00EA1AB8">
      <w:pPr>
        <w:pStyle w:val="Heading2"/>
        <w:numPr>
          <w:ilvl w:val="0"/>
          <w:numId w:val="0"/>
        </w:numPr>
        <w:rPr>
          <w:sz w:val="48"/>
          <w:szCs w:val="48"/>
        </w:rPr>
      </w:pPr>
      <w:bookmarkStart w:id="15" w:name="_Toc186035894"/>
      <w:r w:rsidRPr="00BF7023">
        <w:rPr>
          <w:sz w:val="48"/>
          <w:szCs w:val="48"/>
        </w:rPr>
        <w:lastRenderedPageBreak/>
        <w:t xml:space="preserve">3. </w:t>
      </w:r>
      <w:r w:rsidR="00532360" w:rsidRPr="00BF7023">
        <w:rPr>
          <w:sz w:val="48"/>
          <w:szCs w:val="48"/>
        </w:rPr>
        <w:t>Write your own MOK keys</w:t>
      </w:r>
      <w:bookmarkEnd w:id="15"/>
    </w:p>
    <w:p w14:paraId="28921A8F" w14:textId="77777777" w:rsidR="00532360" w:rsidRPr="007C2AA0" w:rsidRDefault="00532360" w:rsidP="00532360">
      <w:r w:rsidRPr="007C2AA0">
        <w:t>To generate your own MOK certificates, use the following command:</w:t>
      </w:r>
    </w:p>
    <w:p w14:paraId="0811A7BC" w14:textId="209B3C53" w:rsidR="00532360" w:rsidRDefault="00532360" w:rsidP="00532360">
      <w:r w:rsidRPr="00FC3176">
        <w:rPr>
          <w:highlight w:val="lightGray"/>
        </w:rPr>
        <w:t xml:space="preserve">openssl req -new -x509 -newkey rsa:2048 -keyout MOK.priv </w:t>
      </w:r>
      <w:r w:rsidR="00BC5239">
        <w:rPr>
          <w:highlight w:val="lightGray"/>
        </w:rPr>
        <w:t xml:space="preserve">-outform DER </w:t>
      </w:r>
      <w:r w:rsidRPr="00FC3176">
        <w:rPr>
          <w:highlight w:val="lightGray"/>
        </w:rPr>
        <w:t>-out MOK.der -nodes -days 365</w:t>
      </w:r>
      <w:r w:rsidR="001B6D01">
        <w:rPr>
          <w:highlight w:val="lightGray"/>
        </w:rPr>
        <w:t>0</w:t>
      </w:r>
      <w:r w:rsidRPr="00FC3176">
        <w:rPr>
          <w:highlight w:val="lightGray"/>
        </w:rPr>
        <w:t xml:space="preserve"> -subj "/CN=Custom MOK Key/”</w:t>
      </w:r>
    </w:p>
    <w:p w14:paraId="285C8B39" w14:textId="77777777" w:rsidR="00532360" w:rsidRPr="00AE1A70" w:rsidRDefault="00532360" w:rsidP="00532360">
      <w:pPr>
        <w:rPr>
          <w:lang w:val="en-IN"/>
        </w:rPr>
      </w:pPr>
      <w:r w:rsidRPr="00AE1A70">
        <w:rPr>
          <w:noProof/>
          <w:lang w:val="en-IN"/>
        </w:rPr>
        <w:drawing>
          <wp:inline distT="0" distB="0" distL="0" distR="0" wp14:anchorId="296282B0" wp14:editId="3F8B236A">
            <wp:extent cx="6481445" cy="943610"/>
            <wp:effectExtent l="0" t="0" r="0" b="8890"/>
            <wp:docPr id="1005905397"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5397" name="Picture 2" descr="A black screen with white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1445" cy="943610"/>
                    </a:xfrm>
                    <a:prstGeom prst="rect">
                      <a:avLst/>
                    </a:prstGeom>
                    <a:noFill/>
                    <a:ln>
                      <a:noFill/>
                    </a:ln>
                  </pic:spPr>
                </pic:pic>
              </a:graphicData>
            </a:graphic>
          </wp:inline>
        </w:drawing>
      </w:r>
    </w:p>
    <w:p w14:paraId="67434155" w14:textId="1A2E5597" w:rsidR="00B735D7" w:rsidRPr="00BF7023" w:rsidRDefault="00532360" w:rsidP="00BF7023">
      <w:r>
        <w:t>MOK.der and MOK.priv wil</w:t>
      </w:r>
      <w:r w:rsidR="00886F5E">
        <w:t>l</w:t>
      </w:r>
      <w:r>
        <w:t xml:space="preserve"> be created</w:t>
      </w:r>
      <w:r w:rsidR="00B735D7">
        <w:t>.</w:t>
      </w:r>
    </w:p>
    <w:p w14:paraId="6A24DA0E" w14:textId="48B40E2A" w:rsidR="00E35CB5" w:rsidRDefault="00BF7023" w:rsidP="00BF7023">
      <w:pPr>
        <w:pStyle w:val="Heading2"/>
        <w:numPr>
          <w:ilvl w:val="0"/>
          <w:numId w:val="0"/>
        </w:numPr>
        <w:rPr>
          <w:lang w:val="en-US"/>
        </w:rPr>
      </w:pPr>
      <w:bookmarkStart w:id="16" w:name="_Toc186035895"/>
      <w:r>
        <w:rPr>
          <w:lang w:val="en-US"/>
        </w:rPr>
        <w:t xml:space="preserve">3.1 </w:t>
      </w:r>
      <w:bookmarkEnd w:id="16"/>
      <w:r w:rsidR="00B8117B">
        <w:rPr>
          <w:lang w:val="en-US"/>
        </w:rPr>
        <w:t xml:space="preserve">Verifying and </w:t>
      </w:r>
      <w:r w:rsidR="001A110C">
        <w:rPr>
          <w:lang w:val="en-US"/>
        </w:rPr>
        <w:t>Resetting the MOK Database</w:t>
      </w:r>
    </w:p>
    <w:p w14:paraId="0B31A9F2" w14:textId="68A0A464" w:rsidR="00CA31BF" w:rsidRDefault="00CA31BF" w:rsidP="00CA31BF">
      <w:r>
        <w:t xml:space="preserve">Check If MOK keys are already present </w:t>
      </w:r>
      <w:r w:rsidR="00EA4CF4">
        <w:t xml:space="preserve">in MOK </w:t>
      </w:r>
      <w:r>
        <w:t xml:space="preserve">database </w:t>
      </w:r>
      <w:r w:rsidR="00EA4CF4">
        <w:t>using following command.</w:t>
      </w:r>
    </w:p>
    <w:p w14:paraId="3361EBB0" w14:textId="167A9792" w:rsidR="00EA4CF4" w:rsidRPr="00CA31BF" w:rsidRDefault="00EA4CF4" w:rsidP="00CA31BF">
      <w:r>
        <w:t>mokutil –list-enrolled</w:t>
      </w:r>
    </w:p>
    <w:p w14:paraId="29E87B2F" w14:textId="5909A998" w:rsidR="00FA2BB1" w:rsidRDefault="00FA2BB1" w:rsidP="00FA2BB1">
      <w:r>
        <w:t xml:space="preserve">If MOK keys already exists in MOK database. </w:t>
      </w:r>
      <w:r w:rsidR="002932E2">
        <w:t>Erase them using following command.</w:t>
      </w:r>
    </w:p>
    <w:p w14:paraId="512D7C62" w14:textId="5465389A" w:rsidR="002932E2" w:rsidRDefault="00EA4CF4" w:rsidP="00FA2BB1">
      <w:r>
        <w:t>mokutil</w:t>
      </w:r>
      <w:r w:rsidR="00BD2A71">
        <w:t>—</w:t>
      </w:r>
      <w:r>
        <w:t>reset</w:t>
      </w:r>
    </w:p>
    <w:p w14:paraId="3EF7B532" w14:textId="63776BFE" w:rsidR="00BD2A71" w:rsidRDefault="00BD2A71" w:rsidP="00FA2BB1">
      <w:pPr>
        <w:rPr>
          <w:lang w:val="en-IN"/>
        </w:rPr>
      </w:pPr>
      <w:r w:rsidRPr="00BD2A71">
        <w:rPr>
          <w:noProof/>
          <w:lang w:val="en-IN"/>
        </w:rPr>
        <w:drawing>
          <wp:inline distT="0" distB="0" distL="0" distR="0" wp14:anchorId="36D37BFA" wp14:editId="3BD5FA46">
            <wp:extent cx="6481445" cy="920115"/>
            <wp:effectExtent l="0" t="0" r="0" b="0"/>
            <wp:docPr id="754270714" name="Picture 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0714" name="Picture 4" descr="A black screen with white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1445" cy="920115"/>
                    </a:xfrm>
                    <a:prstGeom prst="rect">
                      <a:avLst/>
                    </a:prstGeom>
                    <a:noFill/>
                    <a:ln>
                      <a:noFill/>
                    </a:ln>
                  </pic:spPr>
                </pic:pic>
              </a:graphicData>
            </a:graphic>
          </wp:inline>
        </w:drawing>
      </w:r>
    </w:p>
    <w:p w14:paraId="6B426188" w14:textId="3B084D85" w:rsidR="00EC187F" w:rsidRDefault="003F33CF" w:rsidP="00FA2BB1">
      <w:pPr>
        <w:rPr>
          <w:lang w:val="en-IN"/>
        </w:rPr>
      </w:pPr>
      <w:r>
        <w:rPr>
          <w:lang w:val="en-IN"/>
        </w:rPr>
        <w:t xml:space="preserve">Reboot </w:t>
      </w:r>
    </w:p>
    <w:p w14:paraId="5CB16286" w14:textId="022021C7" w:rsidR="003F33CF" w:rsidRDefault="002C59B1" w:rsidP="00FA2BB1">
      <w:pPr>
        <w:rPr>
          <w:lang w:val="en-IN"/>
        </w:rPr>
      </w:pPr>
      <w:r>
        <w:rPr>
          <w:lang w:val="en-IN"/>
        </w:rPr>
        <w:t>F</w:t>
      </w:r>
      <w:r w:rsidR="003F33CF">
        <w:rPr>
          <w:lang w:val="en-IN"/>
        </w:rPr>
        <w:t>ollow MOK management promp</w:t>
      </w:r>
      <w:r>
        <w:rPr>
          <w:lang w:val="en-IN"/>
        </w:rPr>
        <w:t>ts to reset MOK keys.</w:t>
      </w:r>
    </w:p>
    <w:p w14:paraId="2AEA1F83" w14:textId="453AC912" w:rsidR="00C322C3" w:rsidRDefault="00C322C3" w:rsidP="00FA2BB1">
      <w:pPr>
        <w:rPr>
          <w:lang w:val="en-IN"/>
        </w:rPr>
      </w:pPr>
      <w:r w:rsidRPr="00C322C3">
        <w:rPr>
          <w:noProof/>
          <w:lang w:val="en-IN"/>
        </w:rPr>
        <w:drawing>
          <wp:inline distT="0" distB="0" distL="0" distR="0" wp14:anchorId="1FE60958" wp14:editId="3E518F60">
            <wp:extent cx="6481445" cy="2526030"/>
            <wp:effectExtent l="0" t="0" r="0" b="7620"/>
            <wp:docPr id="8540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3710" name=""/>
                    <pic:cNvPicPr/>
                  </pic:nvPicPr>
                  <pic:blipFill>
                    <a:blip r:embed="rId28"/>
                    <a:stretch>
                      <a:fillRect/>
                    </a:stretch>
                  </pic:blipFill>
                  <pic:spPr>
                    <a:xfrm>
                      <a:off x="0" y="0"/>
                      <a:ext cx="6481445" cy="2526030"/>
                    </a:xfrm>
                    <a:prstGeom prst="rect">
                      <a:avLst/>
                    </a:prstGeom>
                  </pic:spPr>
                </pic:pic>
              </a:graphicData>
            </a:graphic>
          </wp:inline>
        </w:drawing>
      </w:r>
    </w:p>
    <w:p w14:paraId="3F2DCDE5" w14:textId="0E4CFCFE" w:rsidR="003F33CF" w:rsidRPr="003F33CF" w:rsidRDefault="003F33CF" w:rsidP="003F33CF">
      <w:pPr>
        <w:rPr>
          <w:lang w:val="en-IN"/>
        </w:rPr>
      </w:pPr>
      <w:r w:rsidRPr="003F33CF">
        <w:rPr>
          <w:noProof/>
          <w:lang w:val="en-IN"/>
        </w:rPr>
        <w:lastRenderedPageBreak/>
        <w:drawing>
          <wp:inline distT="0" distB="0" distL="0" distR="0" wp14:anchorId="37C29729" wp14:editId="6A22DC41">
            <wp:extent cx="6481445" cy="2505075"/>
            <wp:effectExtent l="0" t="0" r="0" b="9525"/>
            <wp:docPr id="18265096" name="Picture 6"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96" name="Picture 6" descr="A blue screen with white 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3867" cy="2517606"/>
                    </a:xfrm>
                    <a:prstGeom prst="rect">
                      <a:avLst/>
                    </a:prstGeom>
                    <a:noFill/>
                    <a:ln>
                      <a:noFill/>
                    </a:ln>
                  </pic:spPr>
                </pic:pic>
              </a:graphicData>
            </a:graphic>
          </wp:inline>
        </w:drawing>
      </w:r>
    </w:p>
    <w:p w14:paraId="5D9BB71C" w14:textId="499D0957" w:rsidR="0081081F" w:rsidRDefault="0081081F" w:rsidP="0081081F">
      <w:pPr>
        <w:rPr>
          <w:lang w:val="en-IN"/>
        </w:rPr>
      </w:pPr>
      <w:r w:rsidRPr="0081081F">
        <w:rPr>
          <w:noProof/>
          <w:lang w:val="en-IN"/>
        </w:rPr>
        <w:drawing>
          <wp:inline distT="0" distB="0" distL="0" distR="0" wp14:anchorId="318F32C7" wp14:editId="266A1ABB">
            <wp:extent cx="6481445" cy="2517140"/>
            <wp:effectExtent l="0" t="0" r="0" b="0"/>
            <wp:docPr id="1188284116" name="Picture 8"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4116" name="Picture 8" descr="A blue screen with white 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81445" cy="2517140"/>
                    </a:xfrm>
                    <a:prstGeom prst="rect">
                      <a:avLst/>
                    </a:prstGeom>
                    <a:noFill/>
                    <a:ln>
                      <a:noFill/>
                    </a:ln>
                  </pic:spPr>
                </pic:pic>
              </a:graphicData>
            </a:graphic>
          </wp:inline>
        </w:drawing>
      </w:r>
    </w:p>
    <w:p w14:paraId="1E04E1C0" w14:textId="5187A4C6" w:rsidR="003758D4" w:rsidRPr="003758D4" w:rsidRDefault="003758D4" w:rsidP="003758D4">
      <w:pPr>
        <w:rPr>
          <w:lang w:val="en-IN"/>
        </w:rPr>
      </w:pPr>
      <w:r w:rsidRPr="003758D4">
        <w:rPr>
          <w:noProof/>
          <w:lang w:val="en-IN"/>
        </w:rPr>
        <w:drawing>
          <wp:inline distT="0" distB="0" distL="0" distR="0" wp14:anchorId="73D06D7A" wp14:editId="387C4C2C">
            <wp:extent cx="6481445" cy="2447925"/>
            <wp:effectExtent l="0" t="0" r="0" b="9525"/>
            <wp:docPr id="1133783882" name="Picture 10"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3882" name="Picture 10" descr="A blue screen with white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81445" cy="2447925"/>
                    </a:xfrm>
                    <a:prstGeom prst="rect">
                      <a:avLst/>
                    </a:prstGeom>
                    <a:noFill/>
                    <a:ln>
                      <a:noFill/>
                    </a:ln>
                  </pic:spPr>
                </pic:pic>
              </a:graphicData>
            </a:graphic>
          </wp:inline>
        </w:drawing>
      </w:r>
    </w:p>
    <w:p w14:paraId="5AA34BDA" w14:textId="1D59429D" w:rsidR="00693108" w:rsidRPr="00BF7023" w:rsidRDefault="00693108" w:rsidP="00693108">
      <w:pPr>
        <w:pStyle w:val="Heading2"/>
        <w:numPr>
          <w:ilvl w:val="0"/>
          <w:numId w:val="0"/>
        </w:numPr>
        <w:rPr>
          <w:lang w:val="en-US"/>
        </w:rPr>
      </w:pPr>
      <w:bookmarkStart w:id="17" w:name="_Toc186035896"/>
      <w:r>
        <w:rPr>
          <w:lang w:val="en-US"/>
        </w:rPr>
        <w:t>3.2 Importing</w:t>
      </w:r>
      <w:r w:rsidRPr="00BF7023">
        <w:rPr>
          <w:lang w:val="en-US"/>
        </w:rPr>
        <w:t xml:space="preserve"> </w:t>
      </w:r>
      <w:r w:rsidR="001A110C">
        <w:rPr>
          <w:lang w:val="en-US"/>
        </w:rPr>
        <w:t xml:space="preserve">New </w:t>
      </w:r>
      <w:r>
        <w:rPr>
          <w:lang w:val="en-US"/>
        </w:rPr>
        <w:t>MOK keys</w:t>
      </w:r>
      <w:bookmarkEnd w:id="17"/>
    </w:p>
    <w:p w14:paraId="74DB136B" w14:textId="163A3EF4" w:rsidR="00F869A5" w:rsidRDefault="00F869A5" w:rsidP="00F869A5">
      <w:pPr>
        <w:rPr>
          <w:lang w:val="en-GB" w:eastAsia="en-IN"/>
        </w:rPr>
      </w:pPr>
      <w:r>
        <w:rPr>
          <w:lang w:val="en-GB" w:eastAsia="en-IN"/>
        </w:rPr>
        <w:t>1.Run following command to import the keys:</w:t>
      </w:r>
    </w:p>
    <w:p w14:paraId="61800620" w14:textId="73F51EF9" w:rsidR="00F869A5" w:rsidRDefault="00F869A5" w:rsidP="00F869A5">
      <w:pPr>
        <w:rPr>
          <w:lang w:val="en-GB" w:eastAsia="en-IN"/>
        </w:rPr>
      </w:pPr>
      <w:r w:rsidRPr="00F9385B">
        <w:rPr>
          <w:highlight w:val="lightGray"/>
          <w:lang w:val="en-GB" w:eastAsia="en-IN"/>
        </w:rPr>
        <w:t xml:space="preserve">mokutil </w:t>
      </w:r>
      <w:r w:rsidR="00886F5E">
        <w:rPr>
          <w:highlight w:val="lightGray"/>
          <w:lang w:val="en-GB" w:eastAsia="en-IN"/>
        </w:rPr>
        <w:t>- -</w:t>
      </w:r>
      <w:r w:rsidRPr="00F9385B">
        <w:rPr>
          <w:highlight w:val="lightGray"/>
          <w:lang w:val="en-GB" w:eastAsia="en-IN"/>
        </w:rPr>
        <w:t>import /path/to/MOK.der</w:t>
      </w:r>
    </w:p>
    <w:p w14:paraId="3296D3B7" w14:textId="12EA868F" w:rsidR="00F869A5" w:rsidRDefault="00F869A5" w:rsidP="00F869A5">
      <w:pPr>
        <w:rPr>
          <w:lang w:val="en-GB" w:eastAsia="en-IN"/>
        </w:rPr>
      </w:pPr>
      <w:r>
        <w:rPr>
          <w:lang w:val="en-GB" w:eastAsia="en-IN"/>
        </w:rPr>
        <w:t>It prompts the password Twice, Provide same password both times.</w:t>
      </w:r>
    </w:p>
    <w:p w14:paraId="78090004" w14:textId="028C2A16" w:rsidR="00846108" w:rsidRPr="00846108" w:rsidRDefault="00846108" w:rsidP="00846108">
      <w:pPr>
        <w:rPr>
          <w:lang w:val="en-IN" w:eastAsia="en-IN"/>
        </w:rPr>
      </w:pPr>
      <w:r w:rsidRPr="00846108">
        <w:rPr>
          <w:noProof/>
          <w:lang w:val="en-IN" w:eastAsia="en-IN"/>
        </w:rPr>
        <w:lastRenderedPageBreak/>
        <w:drawing>
          <wp:inline distT="0" distB="0" distL="0" distR="0" wp14:anchorId="14E032C9" wp14:editId="6DDDF4CE">
            <wp:extent cx="6481445" cy="903605"/>
            <wp:effectExtent l="0" t="0" r="0" b="0"/>
            <wp:docPr id="491745375" name="Picture 1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45375" name="Picture 12" descr="A black background with white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1445" cy="903605"/>
                    </a:xfrm>
                    <a:prstGeom prst="rect">
                      <a:avLst/>
                    </a:prstGeom>
                    <a:noFill/>
                    <a:ln>
                      <a:noFill/>
                    </a:ln>
                  </pic:spPr>
                </pic:pic>
              </a:graphicData>
            </a:graphic>
          </wp:inline>
        </w:drawing>
      </w:r>
    </w:p>
    <w:p w14:paraId="65B309F8" w14:textId="43FC80CF" w:rsidR="00F869A5" w:rsidRDefault="00F869A5" w:rsidP="00F869A5">
      <w:pPr>
        <w:rPr>
          <w:lang w:val="en-GB" w:eastAsia="en-IN"/>
        </w:rPr>
      </w:pPr>
      <w:r>
        <w:rPr>
          <w:lang w:val="en-GB" w:eastAsia="en-IN"/>
        </w:rPr>
        <w:t>2.Reboot the system and follow on-screen instructions to enroll the MOK keys</w:t>
      </w:r>
      <w:r w:rsidR="00846108">
        <w:rPr>
          <w:lang w:val="en-GB" w:eastAsia="en-IN"/>
        </w:rPr>
        <w:t xml:space="preserve"> and p</w:t>
      </w:r>
      <w:r>
        <w:rPr>
          <w:lang w:val="en-GB" w:eastAsia="en-IN"/>
        </w:rPr>
        <w:t>rovide the password you have created during MOK key importing</w:t>
      </w:r>
    </w:p>
    <w:p w14:paraId="5734FE55" w14:textId="25295802" w:rsidR="00F869A5" w:rsidRDefault="00F869A5" w:rsidP="00F869A5">
      <w:pPr>
        <w:rPr>
          <w:lang w:val="en-GB" w:eastAsia="en-IN"/>
        </w:rPr>
      </w:pPr>
    </w:p>
    <w:p w14:paraId="4083A8B2" w14:textId="3AE80122" w:rsidR="00C44752" w:rsidRPr="009D1801" w:rsidRDefault="00F33D11" w:rsidP="00C44752">
      <w:pPr>
        <w:rPr>
          <w:lang w:val="en-GB" w:eastAsia="en-IN"/>
        </w:rPr>
      </w:pPr>
      <w:r w:rsidRPr="00C322C3">
        <w:rPr>
          <w:noProof/>
          <w:lang w:val="en-IN"/>
        </w:rPr>
        <w:drawing>
          <wp:inline distT="0" distB="0" distL="0" distR="0" wp14:anchorId="54E61161" wp14:editId="39815326">
            <wp:extent cx="6481445" cy="2526030"/>
            <wp:effectExtent l="0" t="0" r="0" b="7620"/>
            <wp:docPr id="156645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3710" name=""/>
                    <pic:cNvPicPr/>
                  </pic:nvPicPr>
                  <pic:blipFill>
                    <a:blip r:embed="rId28"/>
                    <a:stretch>
                      <a:fillRect/>
                    </a:stretch>
                  </pic:blipFill>
                  <pic:spPr>
                    <a:xfrm>
                      <a:off x="0" y="0"/>
                      <a:ext cx="6481445" cy="2526030"/>
                    </a:xfrm>
                    <a:prstGeom prst="rect">
                      <a:avLst/>
                    </a:prstGeom>
                  </pic:spPr>
                </pic:pic>
              </a:graphicData>
            </a:graphic>
          </wp:inline>
        </w:drawing>
      </w:r>
    </w:p>
    <w:p w14:paraId="23EC9085" w14:textId="460EDD65" w:rsidR="009D1801" w:rsidRPr="009D1801" w:rsidRDefault="00E865F8" w:rsidP="009D1801">
      <w:pPr>
        <w:tabs>
          <w:tab w:val="left" w:pos="2780"/>
        </w:tabs>
        <w:rPr>
          <w:rFonts w:eastAsia="Times New Roman"/>
          <w:sz w:val="24"/>
          <w:szCs w:val="24"/>
          <w:lang w:val="en-IN" w:eastAsia="en-IN"/>
        </w:rPr>
      </w:pPr>
      <w:r>
        <w:rPr>
          <w:rFonts w:eastAsia="Times New Roman"/>
          <w:sz w:val="24"/>
          <w:szCs w:val="24"/>
          <w:lang w:val="en-IN" w:eastAsia="en-IN"/>
        </w:rPr>
        <w:tab/>
      </w:r>
      <w:r w:rsidR="009D1801" w:rsidRPr="009D1801">
        <w:rPr>
          <w:rFonts w:eastAsia="Times New Roman"/>
          <w:noProof/>
          <w:sz w:val="24"/>
          <w:szCs w:val="24"/>
          <w:lang w:val="en-IN" w:eastAsia="en-IN"/>
        </w:rPr>
        <w:drawing>
          <wp:inline distT="0" distB="0" distL="0" distR="0" wp14:anchorId="3847574A" wp14:editId="15D9AAAD">
            <wp:extent cx="6481445" cy="2464435"/>
            <wp:effectExtent l="0" t="0" r="0" b="0"/>
            <wp:docPr id="456040244" name="Picture 14"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0244" name="Picture 14" descr="A blue screen with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1445" cy="2464435"/>
                    </a:xfrm>
                    <a:prstGeom prst="rect">
                      <a:avLst/>
                    </a:prstGeom>
                    <a:noFill/>
                    <a:ln>
                      <a:noFill/>
                    </a:ln>
                  </pic:spPr>
                </pic:pic>
              </a:graphicData>
            </a:graphic>
          </wp:inline>
        </w:drawing>
      </w:r>
    </w:p>
    <w:p w14:paraId="1E638088" w14:textId="4571019A" w:rsidR="00E865F8" w:rsidRDefault="00E865F8" w:rsidP="00E865F8">
      <w:pPr>
        <w:tabs>
          <w:tab w:val="left" w:pos="2780"/>
        </w:tabs>
        <w:rPr>
          <w:rFonts w:eastAsia="Times New Roman"/>
          <w:sz w:val="24"/>
          <w:szCs w:val="24"/>
          <w:lang w:val="en-IN" w:eastAsia="en-IN"/>
        </w:rPr>
      </w:pPr>
    </w:p>
    <w:p w14:paraId="63EC0B24" w14:textId="77777777" w:rsidR="009D1801" w:rsidRDefault="009D1801" w:rsidP="00E865F8">
      <w:pPr>
        <w:tabs>
          <w:tab w:val="left" w:pos="2780"/>
        </w:tabs>
        <w:rPr>
          <w:rFonts w:eastAsia="Times New Roman"/>
          <w:sz w:val="24"/>
          <w:szCs w:val="24"/>
          <w:lang w:val="en-IN" w:eastAsia="en-IN"/>
        </w:rPr>
      </w:pPr>
    </w:p>
    <w:p w14:paraId="16E20ABB" w14:textId="77777777" w:rsidR="009D1801" w:rsidRDefault="009D1801" w:rsidP="00E865F8">
      <w:pPr>
        <w:tabs>
          <w:tab w:val="left" w:pos="2780"/>
        </w:tabs>
        <w:rPr>
          <w:rFonts w:eastAsia="Times New Roman"/>
          <w:sz w:val="24"/>
          <w:szCs w:val="24"/>
          <w:lang w:val="en-IN" w:eastAsia="en-IN"/>
        </w:rPr>
      </w:pPr>
    </w:p>
    <w:p w14:paraId="3405B5D2" w14:textId="77777777" w:rsidR="009D1801" w:rsidRDefault="009D1801" w:rsidP="00E865F8">
      <w:pPr>
        <w:tabs>
          <w:tab w:val="left" w:pos="2780"/>
        </w:tabs>
        <w:rPr>
          <w:rFonts w:eastAsia="Times New Roman"/>
          <w:sz w:val="24"/>
          <w:szCs w:val="24"/>
          <w:lang w:val="en-IN" w:eastAsia="en-IN"/>
        </w:rPr>
      </w:pPr>
    </w:p>
    <w:p w14:paraId="50155F16" w14:textId="5AD51703" w:rsidR="009D1801" w:rsidRPr="009D1801" w:rsidRDefault="009D1801" w:rsidP="009D1801">
      <w:pPr>
        <w:tabs>
          <w:tab w:val="left" w:pos="2780"/>
        </w:tabs>
        <w:rPr>
          <w:rFonts w:eastAsia="Times New Roman"/>
          <w:sz w:val="24"/>
          <w:szCs w:val="24"/>
          <w:lang w:val="en-IN" w:eastAsia="en-IN"/>
        </w:rPr>
      </w:pPr>
      <w:r w:rsidRPr="009D1801">
        <w:rPr>
          <w:rFonts w:eastAsia="Times New Roman"/>
          <w:noProof/>
          <w:sz w:val="24"/>
          <w:szCs w:val="24"/>
          <w:lang w:val="en-IN" w:eastAsia="en-IN"/>
        </w:rPr>
        <w:lastRenderedPageBreak/>
        <w:drawing>
          <wp:inline distT="0" distB="0" distL="0" distR="0" wp14:anchorId="17165DB3" wp14:editId="59C35F07">
            <wp:extent cx="6481445" cy="2468880"/>
            <wp:effectExtent l="0" t="0" r="0" b="7620"/>
            <wp:docPr id="2138110783"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10783" name="Picture 16" descr="A screen 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1445" cy="2468880"/>
                    </a:xfrm>
                    <a:prstGeom prst="rect">
                      <a:avLst/>
                    </a:prstGeom>
                    <a:noFill/>
                    <a:ln>
                      <a:noFill/>
                    </a:ln>
                  </pic:spPr>
                </pic:pic>
              </a:graphicData>
            </a:graphic>
          </wp:inline>
        </w:drawing>
      </w:r>
    </w:p>
    <w:p w14:paraId="5F6B84DD" w14:textId="7C45AA61" w:rsidR="009D1801" w:rsidRPr="009D1801" w:rsidRDefault="009D1801" w:rsidP="009D1801">
      <w:pPr>
        <w:tabs>
          <w:tab w:val="left" w:pos="2780"/>
        </w:tabs>
        <w:rPr>
          <w:rFonts w:eastAsia="Times New Roman"/>
          <w:sz w:val="24"/>
          <w:szCs w:val="24"/>
          <w:lang w:val="en-IN" w:eastAsia="en-IN"/>
        </w:rPr>
      </w:pPr>
      <w:r w:rsidRPr="009D1801">
        <w:rPr>
          <w:rFonts w:eastAsia="Times New Roman"/>
          <w:noProof/>
          <w:sz w:val="24"/>
          <w:szCs w:val="24"/>
          <w:lang w:val="en-IN" w:eastAsia="en-IN"/>
        </w:rPr>
        <w:drawing>
          <wp:inline distT="0" distB="0" distL="0" distR="0" wp14:anchorId="19F82336" wp14:editId="319D53E7">
            <wp:extent cx="6481445" cy="2486660"/>
            <wp:effectExtent l="0" t="0" r="0" b="8890"/>
            <wp:docPr id="1817309254" name="Picture 18"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9254" name="Picture 18" descr="A blue screen with white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81445" cy="2486660"/>
                    </a:xfrm>
                    <a:prstGeom prst="rect">
                      <a:avLst/>
                    </a:prstGeom>
                    <a:noFill/>
                    <a:ln>
                      <a:noFill/>
                    </a:ln>
                  </pic:spPr>
                </pic:pic>
              </a:graphicData>
            </a:graphic>
          </wp:inline>
        </w:drawing>
      </w:r>
    </w:p>
    <w:p w14:paraId="00921A3D" w14:textId="72432F36" w:rsidR="00153855" w:rsidRPr="00153855" w:rsidRDefault="00153855" w:rsidP="00153855">
      <w:pPr>
        <w:tabs>
          <w:tab w:val="left" w:pos="2780"/>
        </w:tabs>
        <w:rPr>
          <w:rFonts w:eastAsia="Times New Roman"/>
          <w:sz w:val="24"/>
          <w:szCs w:val="24"/>
          <w:lang w:val="en-IN" w:eastAsia="en-IN"/>
        </w:rPr>
      </w:pPr>
      <w:r w:rsidRPr="00153855">
        <w:rPr>
          <w:rFonts w:eastAsia="Times New Roman"/>
          <w:noProof/>
          <w:sz w:val="24"/>
          <w:szCs w:val="24"/>
          <w:lang w:val="en-IN" w:eastAsia="en-IN"/>
        </w:rPr>
        <w:drawing>
          <wp:inline distT="0" distB="0" distL="0" distR="0" wp14:anchorId="49B35A0A" wp14:editId="2FB623BC">
            <wp:extent cx="6481445" cy="2477135"/>
            <wp:effectExtent l="0" t="0" r="0" b="0"/>
            <wp:docPr id="2057925497" name="Picture 20" descr="A computer screen shot of a pas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5497" name="Picture 20" descr="A computer screen shot of a password&#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1445" cy="2477135"/>
                    </a:xfrm>
                    <a:prstGeom prst="rect">
                      <a:avLst/>
                    </a:prstGeom>
                    <a:noFill/>
                    <a:ln>
                      <a:noFill/>
                    </a:ln>
                  </pic:spPr>
                </pic:pic>
              </a:graphicData>
            </a:graphic>
          </wp:inline>
        </w:drawing>
      </w:r>
    </w:p>
    <w:p w14:paraId="27279060" w14:textId="1D8DB5BF" w:rsidR="009D1801" w:rsidRDefault="00153855" w:rsidP="00E865F8">
      <w:pPr>
        <w:tabs>
          <w:tab w:val="left" w:pos="2780"/>
        </w:tabs>
        <w:rPr>
          <w:rFonts w:eastAsia="Times New Roman"/>
          <w:sz w:val="24"/>
          <w:szCs w:val="24"/>
          <w:lang w:val="en-IN" w:eastAsia="en-IN"/>
        </w:rPr>
      </w:pPr>
      <w:r w:rsidRPr="00153855">
        <w:rPr>
          <w:rFonts w:eastAsia="Times New Roman"/>
          <w:noProof/>
          <w:sz w:val="24"/>
          <w:szCs w:val="24"/>
          <w:lang w:val="en-IN" w:eastAsia="en-IN"/>
        </w:rPr>
        <w:lastRenderedPageBreak/>
        <w:drawing>
          <wp:inline distT="0" distB="0" distL="0" distR="0" wp14:anchorId="0FDC5981" wp14:editId="5A0198B8">
            <wp:extent cx="6481445" cy="2457450"/>
            <wp:effectExtent l="0" t="0" r="0" b="0"/>
            <wp:docPr id="406928884" name="Picture 22"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8884" name="Picture 22" descr="A blue screen with white 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1445" cy="2457450"/>
                    </a:xfrm>
                    <a:prstGeom prst="rect">
                      <a:avLst/>
                    </a:prstGeom>
                    <a:noFill/>
                    <a:ln>
                      <a:noFill/>
                    </a:ln>
                  </pic:spPr>
                </pic:pic>
              </a:graphicData>
            </a:graphic>
          </wp:inline>
        </w:drawing>
      </w:r>
    </w:p>
    <w:p w14:paraId="68B79889" w14:textId="5F7866EB" w:rsidR="00761F77" w:rsidRDefault="00761F77" w:rsidP="00761F77">
      <w:pPr>
        <w:pStyle w:val="Heading2"/>
        <w:numPr>
          <w:ilvl w:val="0"/>
          <w:numId w:val="0"/>
        </w:numPr>
        <w:rPr>
          <w:lang w:val="en-US"/>
        </w:rPr>
      </w:pPr>
      <w:bookmarkStart w:id="18" w:name="_Toc186035897"/>
      <w:r>
        <w:rPr>
          <w:lang w:val="en-US"/>
        </w:rPr>
        <w:t>3.3 Enable secure boot</w:t>
      </w:r>
      <w:bookmarkEnd w:id="18"/>
    </w:p>
    <w:p w14:paraId="05F7F4CA" w14:textId="77777777" w:rsidR="00761F77" w:rsidRDefault="00761F77" w:rsidP="00595542">
      <w:pPr>
        <w:pStyle w:val="ListParagraph"/>
        <w:numPr>
          <w:ilvl w:val="0"/>
          <w:numId w:val="13"/>
        </w:numPr>
      </w:pPr>
      <w:r>
        <w:t>Reboot the system and press F9 during the boot process.</w:t>
      </w:r>
    </w:p>
    <w:p w14:paraId="1476A3C1" w14:textId="77777777" w:rsidR="00761F77" w:rsidRDefault="00761F77" w:rsidP="00595542">
      <w:pPr>
        <w:pStyle w:val="ListParagraph"/>
        <w:numPr>
          <w:ilvl w:val="0"/>
          <w:numId w:val="13"/>
        </w:numPr>
      </w:pPr>
      <w:r>
        <w:t>Navigate to the following menu:</w:t>
      </w:r>
    </w:p>
    <w:p w14:paraId="2674E9B3" w14:textId="77777777" w:rsidR="00761F77" w:rsidRPr="00761F77" w:rsidRDefault="00761F77" w:rsidP="00595542">
      <w:pPr>
        <w:pStyle w:val="ListParagraph"/>
        <w:numPr>
          <w:ilvl w:val="0"/>
          <w:numId w:val="13"/>
        </w:numPr>
        <w:rPr>
          <w:highlight w:val="lightGray"/>
        </w:rPr>
      </w:pPr>
      <w:r w:rsidRPr="00761F77">
        <w:rPr>
          <w:highlight w:val="lightGray"/>
        </w:rPr>
        <w:t>BIOS/Platform Configuration &gt; Server Security &gt; Secure Boot Settings.</w:t>
      </w:r>
    </w:p>
    <w:p w14:paraId="6E362F8C" w14:textId="77777777" w:rsidR="00761F77" w:rsidRDefault="00761F77" w:rsidP="00595542">
      <w:pPr>
        <w:pStyle w:val="ListParagraph"/>
        <w:numPr>
          <w:ilvl w:val="0"/>
          <w:numId w:val="13"/>
        </w:numPr>
      </w:pPr>
      <w:r>
        <w:t>Attempt to enable Secure Boot by selecting Enabled.</w:t>
      </w:r>
    </w:p>
    <w:p w14:paraId="09E3DF3E" w14:textId="37E42B0D" w:rsidR="00761F77" w:rsidRDefault="0033630E" w:rsidP="00761F77">
      <w:r w:rsidRPr="00F607F7">
        <w:rPr>
          <w:noProof/>
          <w:lang w:val="en-IN"/>
        </w:rPr>
        <w:drawing>
          <wp:inline distT="0" distB="0" distL="0" distR="0" wp14:anchorId="1EDF549B" wp14:editId="3A7500B6">
            <wp:extent cx="6617970" cy="2584450"/>
            <wp:effectExtent l="0" t="0" r="0" b="6350"/>
            <wp:docPr id="9730230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095" name="Picture 4"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62265" cy="2601748"/>
                    </a:xfrm>
                    <a:prstGeom prst="rect">
                      <a:avLst/>
                    </a:prstGeom>
                    <a:noFill/>
                    <a:ln>
                      <a:noFill/>
                    </a:ln>
                  </pic:spPr>
                </pic:pic>
              </a:graphicData>
            </a:graphic>
          </wp:inline>
        </w:drawing>
      </w:r>
    </w:p>
    <w:p w14:paraId="20DB3E04" w14:textId="5B5C77FE" w:rsidR="00575435" w:rsidRPr="001C5F6B" w:rsidRDefault="00575435" w:rsidP="00575435">
      <w:pPr>
        <w:pStyle w:val="Heading2"/>
        <w:numPr>
          <w:ilvl w:val="0"/>
          <w:numId w:val="0"/>
        </w:numPr>
        <w:rPr>
          <w:b/>
          <w:bCs/>
          <w:szCs w:val="44"/>
        </w:rPr>
      </w:pPr>
      <w:bookmarkStart w:id="19" w:name="_Toc186035898"/>
      <w:r w:rsidRPr="001C5F6B">
        <w:rPr>
          <w:b/>
          <w:bCs/>
          <w:szCs w:val="44"/>
        </w:rPr>
        <w:t>3.</w:t>
      </w:r>
      <w:r w:rsidR="001C5F6B">
        <w:rPr>
          <w:b/>
          <w:bCs/>
          <w:szCs w:val="44"/>
        </w:rPr>
        <w:t xml:space="preserve">4 </w:t>
      </w:r>
      <w:r w:rsidRPr="001C5F6B">
        <w:rPr>
          <w:b/>
          <w:bCs/>
          <w:szCs w:val="44"/>
        </w:rPr>
        <w:t>Verify Secure Boot status</w:t>
      </w:r>
      <w:bookmarkEnd w:id="19"/>
    </w:p>
    <w:p w14:paraId="15E6D900" w14:textId="77777777" w:rsidR="00575435" w:rsidRDefault="00575435" w:rsidP="00575435">
      <w:pPr>
        <w:ind w:left="426"/>
        <w:rPr>
          <w:szCs w:val="20"/>
        </w:rPr>
      </w:pPr>
      <w:r w:rsidRPr="00D03341">
        <w:rPr>
          <w:szCs w:val="20"/>
        </w:rPr>
        <w:t>T</w:t>
      </w:r>
      <w:r>
        <w:rPr>
          <w:szCs w:val="20"/>
        </w:rPr>
        <w:t>o confirm Secure Boot is Enabled, Run below command in Centos 7 Terminal.</w:t>
      </w:r>
    </w:p>
    <w:p w14:paraId="541F9BA8" w14:textId="77777777" w:rsidR="00575435" w:rsidRDefault="00575435" w:rsidP="00575435">
      <w:pPr>
        <w:ind w:left="426"/>
        <w:rPr>
          <w:szCs w:val="20"/>
        </w:rPr>
      </w:pPr>
      <w:r w:rsidRPr="00F9385B">
        <w:rPr>
          <w:szCs w:val="20"/>
          <w:highlight w:val="lightGray"/>
        </w:rPr>
        <w:t>mokutil --sb-state</w:t>
      </w:r>
    </w:p>
    <w:p w14:paraId="5BA360E2" w14:textId="77777777" w:rsidR="00575435" w:rsidRPr="00A8720D" w:rsidRDefault="00575435" w:rsidP="00575435">
      <w:pPr>
        <w:ind w:left="426"/>
        <w:rPr>
          <w:szCs w:val="20"/>
          <w:lang w:val="en-IN"/>
        </w:rPr>
      </w:pPr>
      <w:r w:rsidRPr="00A8720D">
        <w:rPr>
          <w:noProof/>
          <w:szCs w:val="20"/>
          <w:lang w:val="en-IN"/>
        </w:rPr>
        <w:drawing>
          <wp:inline distT="0" distB="0" distL="0" distR="0" wp14:anchorId="1E4869E5" wp14:editId="5B132EC3">
            <wp:extent cx="5537200" cy="488950"/>
            <wp:effectExtent l="0" t="0" r="6350" b="6350"/>
            <wp:docPr id="114253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7200" cy="488950"/>
                    </a:xfrm>
                    <a:prstGeom prst="rect">
                      <a:avLst/>
                    </a:prstGeom>
                    <a:noFill/>
                    <a:ln>
                      <a:noFill/>
                    </a:ln>
                  </pic:spPr>
                </pic:pic>
              </a:graphicData>
            </a:graphic>
          </wp:inline>
        </w:drawing>
      </w:r>
    </w:p>
    <w:p w14:paraId="25C8AAAD" w14:textId="77777777" w:rsidR="00575435" w:rsidRPr="00D03341" w:rsidRDefault="00575435" w:rsidP="00575435">
      <w:pPr>
        <w:ind w:left="426"/>
        <w:rPr>
          <w:szCs w:val="20"/>
        </w:rPr>
      </w:pPr>
    </w:p>
    <w:p w14:paraId="7243EE17" w14:textId="77777777" w:rsidR="00575435" w:rsidRPr="00761F77" w:rsidRDefault="00575435" w:rsidP="00761F77"/>
    <w:p w14:paraId="6C37803E" w14:textId="2469AD90" w:rsidR="0017246E" w:rsidRPr="0025356B" w:rsidRDefault="00153855" w:rsidP="0025356B">
      <w:pPr>
        <w:pStyle w:val="Heading1"/>
        <w:numPr>
          <w:ilvl w:val="0"/>
          <w:numId w:val="0"/>
        </w:numPr>
        <w:ind w:left="432" w:hanging="432"/>
        <w:rPr>
          <w:rFonts w:asciiTheme="minorHAnsi" w:hAnsiTheme="minorHAnsi"/>
          <w:sz w:val="20"/>
          <w:szCs w:val="20"/>
          <w:lang w:val="en-US"/>
        </w:rPr>
      </w:pPr>
      <w:bookmarkStart w:id="20" w:name="_Toc186035899"/>
      <w:r>
        <w:rPr>
          <w:lang w:val="en-US"/>
        </w:rPr>
        <w:lastRenderedPageBreak/>
        <w:t>4</w:t>
      </w:r>
      <w:r w:rsidR="00982EA4">
        <w:rPr>
          <w:lang w:val="en-US"/>
        </w:rPr>
        <w:t xml:space="preserve"> Inserting lastmile and writing </w:t>
      </w:r>
      <w:r w:rsidR="00964660">
        <w:rPr>
          <w:lang w:val="en-US"/>
        </w:rPr>
        <w:t>fpga bit files</w:t>
      </w:r>
      <w:bookmarkEnd w:id="20"/>
      <w:r w:rsidR="00670ECC">
        <w:rPr>
          <w:szCs w:val="20"/>
        </w:rPr>
        <w:t xml:space="preserve"> </w:t>
      </w:r>
    </w:p>
    <w:p w14:paraId="78C6810A" w14:textId="74EB97DB" w:rsidR="00E865F8" w:rsidRPr="00044A2C" w:rsidRDefault="0025356B" w:rsidP="00513EED">
      <w:pPr>
        <w:spacing w:line="240" w:lineRule="auto"/>
        <w:ind w:firstLine="360"/>
        <w:rPr>
          <w:color w:val="000000" w:themeColor="text2"/>
          <w:lang w:val="en-IN"/>
        </w:rPr>
      </w:pPr>
      <w:r>
        <w:rPr>
          <w:color w:val="000000" w:themeColor="text2"/>
          <w:lang w:val="en-IN"/>
        </w:rPr>
        <w:t>1</w:t>
      </w:r>
      <w:r w:rsidR="00E865F8">
        <w:rPr>
          <w:color w:val="000000" w:themeColor="text2"/>
          <w:lang w:val="en-IN"/>
        </w:rPr>
        <w:t>.</w:t>
      </w:r>
      <w:r w:rsidR="00E865F8" w:rsidRPr="00E760D3">
        <w:rPr>
          <w:rFonts w:ascii="Times New Roman" w:eastAsia="Times New Roman" w:hAnsi="Times New Roman"/>
          <w:sz w:val="24"/>
          <w:szCs w:val="24"/>
          <w:lang w:val="en-IN" w:eastAsia="en-IN"/>
        </w:rPr>
        <w:t xml:space="preserve"> </w:t>
      </w:r>
      <w:r w:rsidR="00E865F8" w:rsidRPr="00044A2C">
        <w:rPr>
          <w:color w:val="000000" w:themeColor="text2"/>
          <w:lang w:val="en-IN"/>
        </w:rPr>
        <w:t>Build and load the lastmile driver:</w:t>
      </w:r>
    </w:p>
    <w:p w14:paraId="725146CE" w14:textId="77777777" w:rsidR="00E865F8" w:rsidRDefault="00E865F8" w:rsidP="00E865F8">
      <w:pPr>
        <w:spacing w:line="240" w:lineRule="auto"/>
        <w:ind w:left="432"/>
        <w:rPr>
          <w:color w:val="000000" w:themeColor="text2"/>
          <w:lang w:val="en-IN"/>
        </w:rPr>
      </w:pPr>
      <w:r w:rsidRPr="00F9385B">
        <w:rPr>
          <w:color w:val="000000" w:themeColor="text2"/>
          <w:highlight w:val="lightGray"/>
          <w:lang w:val="en-IN"/>
        </w:rPr>
        <w:t>cd lastmile/driver</w:t>
      </w:r>
    </w:p>
    <w:p w14:paraId="33163583" w14:textId="6F118D36" w:rsidR="00E865F8" w:rsidRDefault="00E865F8" w:rsidP="00E865F8">
      <w:pPr>
        <w:spacing w:line="240" w:lineRule="auto"/>
        <w:ind w:left="432"/>
        <w:rPr>
          <w:color w:val="000000" w:themeColor="text2"/>
          <w:lang w:val="en-IN"/>
        </w:rPr>
      </w:pPr>
      <w:r w:rsidRPr="00F9385B">
        <w:rPr>
          <w:color w:val="000000" w:themeColor="text2"/>
          <w:highlight w:val="lightGray"/>
          <w:lang w:val="en-IN"/>
        </w:rPr>
        <w:t>make</w:t>
      </w:r>
      <w:r w:rsidRPr="00E760D3">
        <w:rPr>
          <w:color w:val="000000" w:themeColor="text2"/>
          <w:lang w:val="en-IN"/>
        </w:rPr>
        <w:t xml:space="preserve"> </w:t>
      </w:r>
    </w:p>
    <w:p w14:paraId="0698DAD4" w14:textId="4684CDEA" w:rsidR="007B4874" w:rsidRPr="007B4874" w:rsidRDefault="007B4874" w:rsidP="007B4874">
      <w:pPr>
        <w:spacing w:line="240" w:lineRule="auto"/>
        <w:ind w:left="432"/>
        <w:rPr>
          <w:color w:val="000000" w:themeColor="text2"/>
          <w:lang w:val="en-IN"/>
        </w:rPr>
      </w:pPr>
      <w:r w:rsidRPr="007B4874">
        <w:rPr>
          <w:noProof/>
          <w:color w:val="000000" w:themeColor="text2"/>
          <w:lang w:val="en-IN"/>
        </w:rPr>
        <w:drawing>
          <wp:inline distT="0" distB="0" distL="0" distR="0" wp14:anchorId="5C676BA1" wp14:editId="3C036076">
            <wp:extent cx="6481445" cy="957580"/>
            <wp:effectExtent l="0" t="0" r="0" b="0"/>
            <wp:docPr id="1933950369" name="Picture 3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0369" name="Picture 32" descr="A computer screen with white tex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81445" cy="957580"/>
                    </a:xfrm>
                    <a:prstGeom prst="rect">
                      <a:avLst/>
                    </a:prstGeom>
                    <a:noFill/>
                    <a:ln>
                      <a:noFill/>
                    </a:ln>
                  </pic:spPr>
                </pic:pic>
              </a:graphicData>
            </a:graphic>
          </wp:inline>
        </w:drawing>
      </w:r>
    </w:p>
    <w:p w14:paraId="46CC6033" w14:textId="4FB85E96" w:rsidR="00E865F8" w:rsidRDefault="00E865F8" w:rsidP="007B4874">
      <w:pPr>
        <w:spacing w:line="240" w:lineRule="auto"/>
        <w:ind w:firstLine="432"/>
        <w:rPr>
          <w:color w:val="000000" w:themeColor="text2"/>
          <w:lang w:val="en-IN"/>
        </w:rPr>
      </w:pPr>
      <w:r w:rsidRPr="00F9385B">
        <w:rPr>
          <w:color w:val="000000" w:themeColor="text2"/>
          <w:highlight w:val="lightGray"/>
          <w:lang w:val="en-IN"/>
        </w:rPr>
        <w:t>./load_driver.sh</w:t>
      </w:r>
    </w:p>
    <w:p w14:paraId="6A90B4DD" w14:textId="0886AC30" w:rsidR="007B4874" w:rsidRPr="007B4874" w:rsidRDefault="007B4874" w:rsidP="007B4874">
      <w:pPr>
        <w:spacing w:line="240" w:lineRule="auto"/>
        <w:ind w:firstLine="432"/>
        <w:rPr>
          <w:color w:val="000000" w:themeColor="text2"/>
          <w:lang w:val="en-IN"/>
        </w:rPr>
      </w:pPr>
      <w:r w:rsidRPr="007B4874">
        <w:rPr>
          <w:noProof/>
          <w:color w:val="000000" w:themeColor="text2"/>
          <w:lang w:val="en-IN"/>
        </w:rPr>
        <w:drawing>
          <wp:inline distT="0" distB="0" distL="0" distR="0" wp14:anchorId="039AF409" wp14:editId="66B35311">
            <wp:extent cx="6481445" cy="269875"/>
            <wp:effectExtent l="0" t="0" r="0" b="0"/>
            <wp:docPr id="8836339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81445" cy="269875"/>
                    </a:xfrm>
                    <a:prstGeom prst="rect">
                      <a:avLst/>
                    </a:prstGeom>
                    <a:noFill/>
                    <a:ln>
                      <a:noFill/>
                    </a:ln>
                  </pic:spPr>
                </pic:pic>
              </a:graphicData>
            </a:graphic>
          </wp:inline>
        </w:drawing>
      </w:r>
    </w:p>
    <w:p w14:paraId="29936603" w14:textId="2E78A910" w:rsidR="00E865F8" w:rsidRPr="00E760D3" w:rsidRDefault="00E5297C" w:rsidP="007B4874">
      <w:pPr>
        <w:spacing w:line="240" w:lineRule="auto"/>
        <w:ind w:firstLine="432"/>
        <w:rPr>
          <w:color w:val="000000" w:themeColor="text2"/>
          <w:lang w:val="en-IN"/>
        </w:rPr>
      </w:pPr>
      <w:r>
        <w:rPr>
          <w:color w:val="000000" w:themeColor="text2"/>
          <w:lang w:val="en-IN"/>
        </w:rPr>
        <w:t>2</w:t>
      </w:r>
      <w:r w:rsidR="00E865F8">
        <w:rPr>
          <w:color w:val="000000" w:themeColor="text2"/>
          <w:lang w:val="en-IN"/>
        </w:rPr>
        <w:t>.</w:t>
      </w:r>
      <w:r w:rsidR="00E865F8" w:rsidRPr="00E760D3">
        <w:rPr>
          <w:color w:val="000000" w:themeColor="text2"/>
          <w:lang w:val="en-IN"/>
        </w:rPr>
        <w:t>Build the rawcardtool utility:</w:t>
      </w:r>
    </w:p>
    <w:p w14:paraId="16BD40A2" w14:textId="77777777" w:rsidR="00E865F8" w:rsidRDefault="00E865F8" w:rsidP="00E865F8">
      <w:pPr>
        <w:spacing w:line="240" w:lineRule="auto"/>
        <w:ind w:firstLine="432"/>
        <w:rPr>
          <w:color w:val="000000" w:themeColor="text2"/>
          <w:lang w:val="en-IN"/>
        </w:rPr>
      </w:pPr>
      <w:r w:rsidRPr="099D412E">
        <w:rPr>
          <w:color w:val="000000" w:themeColor="text2"/>
          <w:highlight w:val="lightGray"/>
          <w:lang w:val="en-IN"/>
        </w:rPr>
        <w:t>cd ../rawcardtool</w:t>
      </w:r>
      <w:r w:rsidRPr="099D412E">
        <w:rPr>
          <w:color w:val="000000" w:themeColor="text2"/>
          <w:lang w:val="en-IN"/>
        </w:rPr>
        <w:t xml:space="preserve"> </w:t>
      </w:r>
    </w:p>
    <w:p w14:paraId="75653B86" w14:textId="264613D6" w:rsidR="00E865F8" w:rsidRDefault="00E865F8" w:rsidP="00E865F8">
      <w:pPr>
        <w:spacing w:line="240" w:lineRule="auto"/>
        <w:ind w:firstLine="432"/>
        <w:rPr>
          <w:color w:val="000000" w:themeColor="text2"/>
          <w:lang w:val="en-IN"/>
        </w:rPr>
      </w:pPr>
      <w:r w:rsidRPr="0035217F">
        <w:rPr>
          <w:color w:val="000000" w:themeColor="text2"/>
          <w:highlight w:val="lightGray"/>
          <w:lang w:val="en-IN"/>
        </w:rPr>
        <w:t>make</w:t>
      </w:r>
    </w:p>
    <w:p w14:paraId="254ADD90" w14:textId="00423FCE" w:rsidR="00C432C9" w:rsidRPr="00E760D3" w:rsidRDefault="00C432C9" w:rsidP="00C432C9">
      <w:pPr>
        <w:spacing w:line="240" w:lineRule="auto"/>
        <w:ind w:firstLine="432"/>
        <w:rPr>
          <w:color w:val="000000" w:themeColor="text2"/>
          <w:lang w:val="en-IN"/>
        </w:rPr>
      </w:pPr>
      <w:r w:rsidRPr="00C432C9">
        <w:rPr>
          <w:noProof/>
          <w:color w:val="000000" w:themeColor="text2"/>
          <w:lang w:val="en-IN"/>
        </w:rPr>
        <w:drawing>
          <wp:inline distT="0" distB="0" distL="0" distR="0" wp14:anchorId="14FD8840" wp14:editId="101134DD">
            <wp:extent cx="6481445" cy="1168400"/>
            <wp:effectExtent l="0" t="0" r="0" b="0"/>
            <wp:docPr id="846045141" name="Picture 3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45141" name="Picture 38" descr="A black screen with white tex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81445" cy="1168400"/>
                    </a:xfrm>
                    <a:prstGeom prst="rect">
                      <a:avLst/>
                    </a:prstGeom>
                    <a:noFill/>
                    <a:ln>
                      <a:noFill/>
                    </a:ln>
                  </pic:spPr>
                </pic:pic>
              </a:graphicData>
            </a:graphic>
          </wp:inline>
        </w:drawing>
      </w:r>
    </w:p>
    <w:p w14:paraId="47A9781E" w14:textId="15E7AEEA" w:rsidR="00E865F8" w:rsidRPr="00E760D3" w:rsidRDefault="00C432C9" w:rsidP="00E865F8">
      <w:pPr>
        <w:spacing w:line="240" w:lineRule="auto"/>
        <w:ind w:firstLine="432"/>
        <w:rPr>
          <w:color w:val="000000" w:themeColor="text2"/>
          <w:lang w:val="en-IN"/>
        </w:rPr>
      </w:pPr>
      <w:r>
        <w:rPr>
          <w:color w:val="000000" w:themeColor="text2"/>
          <w:lang w:val="en-IN"/>
        </w:rPr>
        <w:t>3</w:t>
      </w:r>
      <w:r w:rsidR="00E865F8">
        <w:rPr>
          <w:color w:val="000000" w:themeColor="text2"/>
          <w:lang w:val="en-IN"/>
        </w:rPr>
        <w:t>.</w:t>
      </w:r>
      <w:r w:rsidR="00E865F8" w:rsidRPr="00E760D3">
        <w:rPr>
          <w:color w:val="000000" w:themeColor="text2"/>
          <w:lang w:val="en-IN"/>
        </w:rPr>
        <w:t>Verify that everything was successful</w:t>
      </w:r>
      <w:r w:rsidR="001D266B">
        <w:rPr>
          <w:color w:val="000000" w:themeColor="text2"/>
          <w:lang w:val="en-IN"/>
        </w:rPr>
        <w:t>.</w:t>
      </w:r>
    </w:p>
    <w:p w14:paraId="4B71FB3A" w14:textId="1E845AE4" w:rsidR="00E865F8" w:rsidRDefault="0008373F" w:rsidP="00E865F8">
      <w:pPr>
        <w:spacing w:line="240" w:lineRule="auto"/>
        <w:ind w:firstLine="432"/>
        <w:rPr>
          <w:color w:val="000000" w:themeColor="text2"/>
          <w:lang w:val="en-IN"/>
        </w:rPr>
      </w:pPr>
      <w:r w:rsidRPr="5FC20F8A">
        <w:rPr>
          <w:color w:val="000000" w:themeColor="text2"/>
          <w:highlight w:val="lightGray"/>
          <w:lang w:val="en-IN"/>
        </w:rPr>
        <w:t>.</w:t>
      </w:r>
      <w:r w:rsidR="00E865F8" w:rsidRPr="5FC20F8A">
        <w:rPr>
          <w:color w:val="000000" w:themeColor="text2"/>
          <w:highlight w:val="lightGray"/>
          <w:lang w:val="en-IN"/>
        </w:rPr>
        <w:t>/rawcardtool –status</w:t>
      </w:r>
    </w:p>
    <w:p w14:paraId="6EBFC239" w14:textId="49788285" w:rsidR="00E865F8" w:rsidRDefault="00E865F8" w:rsidP="00E865F8">
      <w:pPr>
        <w:spacing w:line="240" w:lineRule="auto"/>
        <w:rPr>
          <w:color w:val="000000" w:themeColor="text2"/>
        </w:rPr>
      </w:pPr>
      <w:r>
        <w:rPr>
          <w:color w:val="000000" w:themeColor="text2"/>
          <w:lang w:val="en-IN"/>
        </w:rPr>
        <w:t xml:space="preserve">         </w:t>
      </w:r>
      <w:r w:rsidR="00595542">
        <w:rPr>
          <w:color w:val="000000" w:themeColor="text2"/>
          <w:lang w:val="en-IN"/>
        </w:rPr>
        <w:t>4</w:t>
      </w:r>
      <w:r>
        <w:rPr>
          <w:color w:val="000000" w:themeColor="text2"/>
          <w:lang w:val="en-IN"/>
        </w:rPr>
        <w:t>.</w:t>
      </w:r>
      <w:r w:rsidRPr="00E865F8">
        <w:t xml:space="preserve"> </w:t>
      </w:r>
      <w:r w:rsidRPr="00E865F8">
        <w:rPr>
          <w:color w:val="000000" w:themeColor="text2"/>
        </w:rPr>
        <w:t>You should see similar output to this:</w:t>
      </w:r>
    </w:p>
    <w:p w14:paraId="60B34A91" w14:textId="30760439" w:rsidR="00575435" w:rsidRPr="00575435" w:rsidRDefault="00E865F8" w:rsidP="00575435">
      <w:pPr>
        <w:spacing w:line="240" w:lineRule="auto"/>
        <w:rPr>
          <w:color w:val="000000" w:themeColor="text2"/>
          <w:lang w:val="en-IN"/>
        </w:rPr>
      </w:pPr>
      <w:r>
        <w:rPr>
          <w:color w:val="000000" w:themeColor="text2"/>
        </w:rPr>
        <w:t xml:space="preserve">         </w:t>
      </w:r>
      <w:r w:rsidR="00575435">
        <w:rPr>
          <w:color w:val="000000" w:themeColor="text2"/>
          <w:lang w:val="en-IN"/>
        </w:rPr>
        <w:t xml:space="preserve">    </w:t>
      </w:r>
      <w:r w:rsidR="00575435" w:rsidRPr="00575435">
        <w:rPr>
          <w:noProof/>
          <w:color w:val="000000" w:themeColor="text2"/>
          <w:lang w:val="en-IN"/>
        </w:rPr>
        <w:drawing>
          <wp:inline distT="0" distB="0" distL="0" distR="0" wp14:anchorId="4CB1EBE3" wp14:editId="274CAD05">
            <wp:extent cx="6346899" cy="3319145"/>
            <wp:effectExtent l="0" t="0" r="0" b="0"/>
            <wp:docPr id="11880513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1721" cy="3347814"/>
                    </a:xfrm>
                    <a:prstGeom prst="rect">
                      <a:avLst/>
                    </a:prstGeom>
                    <a:noFill/>
                    <a:ln>
                      <a:noFill/>
                    </a:ln>
                  </pic:spPr>
                </pic:pic>
              </a:graphicData>
            </a:graphic>
          </wp:inline>
        </w:drawing>
      </w:r>
    </w:p>
    <w:p w14:paraId="4D8B02F6" w14:textId="5940741E" w:rsidR="00E865F8" w:rsidRDefault="00E865F8" w:rsidP="00E865F8">
      <w:pPr>
        <w:spacing w:line="240" w:lineRule="auto"/>
        <w:rPr>
          <w:color w:val="000000" w:themeColor="text2"/>
        </w:rPr>
      </w:pPr>
    </w:p>
    <w:p w14:paraId="796328C7" w14:textId="3CCAFC7C" w:rsidR="00595542" w:rsidRPr="00575435" w:rsidRDefault="00595542" w:rsidP="00E865F8">
      <w:pPr>
        <w:spacing w:line="240" w:lineRule="auto"/>
        <w:rPr>
          <w:color w:val="000000" w:themeColor="text2"/>
          <w:lang w:val="en-IN"/>
        </w:rPr>
      </w:pPr>
      <w:r w:rsidRPr="00595542">
        <w:rPr>
          <w:noProof/>
          <w:color w:val="000000" w:themeColor="text2"/>
          <w:lang w:val="en-IN"/>
        </w:rPr>
        <w:lastRenderedPageBreak/>
        <w:drawing>
          <wp:inline distT="0" distB="0" distL="0" distR="0" wp14:anchorId="39985216" wp14:editId="4BD63466">
            <wp:extent cx="6481445" cy="1699895"/>
            <wp:effectExtent l="0" t="0" r="0" b="0"/>
            <wp:docPr id="1120533394" name="Picture 4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3394" name="Picture 40" descr="A screenshot of a computer screen&#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81445" cy="1699895"/>
                    </a:xfrm>
                    <a:prstGeom prst="rect">
                      <a:avLst/>
                    </a:prstGeom>
                    <a:noFill/>
                    <a:ln>
                      <a:noFill/>
                    </a:ln>
                  </pic:spPr>
                </pic:pic>
              </a:graphicData>
            </a:graphic>
          </wp:inline>
        </w:drawing>
      </w:r>
    </w:p>
    <w:p w14:paraId="79D1AF22" w14:textId="0688E807" w:rsidR="00044A2C" w:rsidRDefault="00044A2C" w:rsidP="00575435">
      <w:pPr>
        <w:rPr>
          <w:highlight w:val="lightGray"/>
        </w:rPr>
      </w:pPr>
      <w:r w:rsidRPr="00575435">
        <w:rPr>
          <w:highlight w:val="lightGray"/>
        </w:rPr>
        <w:t>./rawcardtool --flash ../../racer_0x1000</w:t>
      </w:r>
      <w:r w:rsidR="00575435" w:rsidRPr="00575435">
        <w:rPr>
          <w:highlight w:val="lightGray"/>
        </w:rPr>
        <w:t>_0x2412_0x0001.bit</w:t>
      </w:r>
    </w:p>
    <w:p w14:paraId="39AD5B68" w14:textId="1B3D99F2" w:rsidR="00575435" w:rsidRPr="00575435" w:rsidRDefault="00575435" w:rsidP="00575435">
      <w:pPr>
        <w:rPr>
          <w:highlight w:val="lightGray"/>
          <w:lang w:val="en-IN"/>
        </w:rPr>
      </w:pPr>
      <w:r w:rsidRPr="00575435">
        <w:rPr>
          <w:noProof/>
          <w:highlight w:val="lightGray"/>
          <w:lang w:val="en-IN"/>
        </w:rPr>
        <w:drawing>
          <wp:inline distT="0" distB="0" distL="0" distR="0" wp14:anchorId="2DE9262C" wp14:editId="34BB9486">
            <wp:extent cx="6481445" cy="1807845"/>
            <wp:effectExtent l="0" t="0" r="0" b="1905"/>
            <wp:docPr id="443291879" name="Picture 4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91879" name="Picture 42" descr="A computer screen with white 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1445" cy="1807845"/>
                    </a:xfrm>
                    <a:prstGeom prst="rect">
                      <a:avLst/>
                    </a:prstGeom>
                    <a:noFill/>
                    <a:ln>
                      <a:noFill/>
                    </a:ln>
                  </pic:spPr>
                </pic:pic>
              </a:graphicData>
            </a:graphic>
          </wp:inline>
        </w:drawing>
      </w:r>
    </w:p>
    <w:p w14:paraId="536A34CC" w14:textId="48591F56" w:rsidR="00044A2C" w:rsidRPr="00044A2C" w:rsidRDefault="00044A2C" w:rsidP="00044A2C">
      <w:pPr>
        <w:rPr>
          <w:lang w:val="en-IN"/>
        </w:rPr>
      </w:pPr>
      <w:r w:rsidRPr="00044A2C">
        <w:rPr>
          <w:lang w:val="en-IN"/>
        </w:rPr>
        <w:t xml:space="preserve"> At this point, the server needs to be rebooted in order for the FPGA card to work. Unfortunately, that means redoing steps 1 to 6 under server setup above. This is required because the factory PCI BAR size is 128KB but the new FPGA load has a BAR size of 250MB. Reboot the server by writing into the terminal:</w:t>
      </w:r>
    </w:p>
    <w:p w14:paraId="755030A0" w14:textId="4B25A223" w:rsidR="0035217F" w:rsidRPr="00575435" w:rsidRDefault="00575435" w:rsidP="00575435">
      <w:pPr>
        <w:rPr>
          <w:lang w:val="en-IN"/>
        </w:rPr>
      </w:pPr>
      <w:r w:rsidRPr="00575435">
        <w:rPr>
          <w:lang w:val="en-IN"/>
        </w:rPr>
        <w:t>.</w:t>
      </w:r>
      <w:r w:rsidR="00044A2C" w:rsidRPr="00575435">
        <w:rPr>
          <w:highlight w:val="lightGray"/>
          <w:lang w:val="en-IN"/>
        </w:rPr>
        <w:t>sudo reboot</w:t>
      </w:r>
    </w:p>
    <w:p w14:paraId="55E6A9D7" w14:textId="0D0E80D7" w:rsidR="0035217F" w:rsidRDefault="0035217F" w:rsidP="003F6FB9">
      <w:r w:rsidRPr="0035217F">
        <w:t xml:space="preserve">Redo steps 1 to 6 under server setup above in order to load the driver once again. </w:t>
      </w:r>
    </w:p>
    <w:p w14:paraId="793FC6EB" w14:textId="457FE0FA" w:rsidR="00680923" w:rsidRDefault="0035217F" w:rsidP="003F6FB9">
      <w:r w:rsidRPr="0035217F">
        <w:t>Verify that the FPGA write was successful:</w:t>
      </w:r>
    </w:p>
    <w:p w14:paraId="02876F93" w14:textId="499C6996" w:rsidR="0035217F" w:rsidRPr="00575435" w:rsidRDefault="0035217F" w:rsidP="00575435">
      <w:pPr>
        <w:rPr>
          <w:highlight w:val="lightGray"/>
          <w:lang w:val="en-IN"/>
        </w:rPr>
      </w:pPr>
      <w:r w:rsidRPr="00575435">
        <w:rPr>
          <w:highlight w:val="lightGray"/>
          <w:lang w:val="en-IN"/>
        </w:rPr>
        <w:t>cd rawcardtool </w:t>
      </w:r>
    </w:p>
    <w:p w14:paraId="20D012E7" w14:textId="7C0DA2E9" w:rsidR="0035217F" w:rsidRPr="00575435" w:rsidRDefault="0035217F" w:rsidP="00575435">
      <w:pPr>
        <w:rPr>
          <w:lang w:val="en-IN"/>
        </w:rPr>
      </w:pPr>
      <w:r w:rsidRPr="00575435">
        <w:rPr>
          <w:highlight w:val="lightGray"/>
          <w:lang w:val="en-IN"/>
        </w:rPr>
        <w:t>./rawcardtool –status</w:t>
      </w:r>
    </w:p>
    <w:p w14:paraId="41AC872B" w14:textId="6256F391" w:rsidR="00575435" w:rsidRDefault="0035217F" w:rsidP="0035217F">
      <w:pPr>
        <w:rPr>
          <w:lang w:val="en-IN"/>
        </w:rPr>
      </w:pPr>
      <w:r w:rsidRPr="00E865F8">
        <w:rPr>
          <w:noProof/>
          <w:color w:val="000000" w:themeColor="text2"/>
          <w:lang w:val="en-IN"/>
        </w:rPr>
        <w:drawing>
          <wp:inline distT="0" distB="0" distL="0" distR="0" wp14:anchorId="46581885" wp14:editId="3CB17B10">
            <wp:extent cx="5403850" cy="2101829"/>
            <wp:effectExtent l="0" t="0" r="6350" b="0"/>
            <wp:docPr id="939635419"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918" name="Picture 3" descr="A computer screen with white 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53143" cy="2121002"/>
                    </a:xfrm>
                    <a:prstGeom prst="rect">
                      <a:avLst/>
                    </a:prstGeom>
                    <a:noFill/>
                    <a:ln>
                      <a:noFill/>
                    </a:ln>
                  </pic:spPr>
                </pic:pic>
              </a:graphicData>
            </a:graphic>
          </wp:inline>
        </w:drawing>
      </w:r>
    </w:p>
    <w:p w14:paraId="33C294A6" w14:textId="67EB4CE1" w:rsidR="0035217F" w:rsidRDefault="0035217F" w:rsidP="0035217F">
      <w:r w:rsidRPr="0035217F">
        <w:t>Note that the FPGA Type, FeatureSet and revision correspond to the name of the flash file. If you see the same output as before writing the flash, STOP! That means that the card is not properly encrypted, and it loaded the failsafe instead of the primary flash because of that. To continue, the card must be properly encrypted and the rawcardtool status must show the output above. Once that is done, rawcardtool --status will output the correct text above.</w:t>
      </w:r>
    </w:p>
    <w:p w14:paraId="3FBFCA1C" w14:textId="6FEBECBB" w:rsidR="0035217F" w:rsidRDefault="0035217F" w:rsidP="00575435">
      <w:r w:rsidRPr="0035217F">
        <w:t>Write the failsafe flash ONLY IF the primary flash was successfully verified in the previous step</w:t>
      </w:r>
    </w:p>
    <w:p w14:paraId="7C0ED455" w14:textId="21CD53B9" w:rsidR="0035217F" w:rsidRDefault="0035217F" w:rsidP="0035217F">
      <w:r w:rsidRPr="0035217F">
        <w:rPr>
          <w:highlight w:val="lightGray"/>
        </w:rPr>
        <w:t>./rawcardtool --flashsafe ../../racer_</w:t>
      </w:r>
      <w:r w:rsidRPr="00575435">
        <w:rPr>
          <w:highlight w:val="lightGray"/>
        </w:rPr>
        <w:t>0x1002_0</w:t>
      </w:r>
      <w:r w:rsidR="00575435" w:rsidRPr="00575435">
        <w:rPr>
          <w:highlight w:val="lightGray"/>
        </w:rPr>
        <w:t>x2412_0x0001.bit</w:t>
      </w:r>
    </w:p>
    <w:p w14:paraId="46153C29" w14:textId="57257F43" w:rsidR="00575435" w:rsidRPr="00575435" w:rsidRDefault="00575435" w:rsidP="0035217F">
      <w:pPr>
        <w:rPr>
          <w:lang w:val="en-IN"/>
        </w:rPr>
      </w:pPr>
      <w:r w:rsidRPr="00575435">
        <w:rPr>
          <w:noProof/>
          <w:lang w:val="en-IN"/>
        </w:rPr>
        <w:lastRenderedPageBreak/>
        <w:drawing>
          <wp:inline distT="0" distB="0" distL="0" distR="0" wp14:anchorId="5D315D11" wp14:editId="147B3ED0">
            <wp:extent cx="6481445" cy="1539240"/>
            <wp:effectExtent l="0" t="0" r="0" b="3810"/>
            <wp:docPr id="1725750462"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0462" name="Picture 44"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81445" cy="1539240"/>
                    </a:xfrm>
                    <a:prstGeom prst="rect">
                      <a:avLst/>
                    </a:prstGeom>
                    <a:noFill/>
                    <a:ln>
                      <a:noFill/>
                    </a:ln>
                  </pic:spPr>
                </pic:pic>
              </a:graphicData>
            </a:graphic>
          </wp:inline>
        </w:drawing>
      </w:r>
    </w:p>
    <w:p w14:paraId="4D2242AE" w14:textId="1569B161" w:rsidR="0035217F" w:rsidRDefault="0035217F" w:rsidP="00575435">
      <w:r w:rsidRPr="0035217F">
        <w:t>Reload the FPGA from the flash we just wrote:</w:t>
      </w:r>
    </w:p>
    <w:p w14:paraId="22A3F9D6" w14:textId="77777777" w:rsidR="0035217F" w:rsidRPr="0035217F" w:rsidRDefault="0035217F" w:rsidP="099D412E">
      <w:pPr>
        <w:rPr>
          <w:highlight w:val="lightGray"/>
        </w:rPr>
      </w:pPr>
      <w:r w:rsidRPr="099D412E">
        <w:rPr>
          <w:highlight w:val="lightGray"/>
        </w:rPr>
        <w:t>cd .. </w:t>
      </w:r>
    </w:p>
    <w:p w14:paraId="07B45831" w14:textId="77777777" w:rsidR="0035217F" w:rsidRDefault="0035217F" w:rsidP="0035217F">
      <w:pPr>
        <w:rPr>
          <w:lang w:val="en-IN"/>
        </w:rPr>
      </w:pPr>
      <w:r w:rsidRPr="0035217F">
        <w:rPr>
          <w:highlight w:val="lightGray"/>
          <w:lang w:val="en-IN"/>
        </w:rPr>
        <w:t>./reload_from_flash.sh failsafe</w:t>
      </w:r>
    </w:p>
    <w:p w14:paraId="2D34B4A1" w14:textId="78CFE8FF" w:rsidR="009A7981" w:rsidRPr="00575435" w:rsidRDefault="009A7981" w:rsidP="00575435">
      <w:pPr>
        <w:rPr>
          <w:lang w:val="en-IN"/>
        </w:rPr>
      </w:pPr>
      <w:r w:rsidRPr="00575435">
        <w:rPr>
          <w:lang w:val="en-IN"/>
        </w:rPr>
        <w:t>Verify that it was successful.</w:t>
      </w:r>
    </w:p>
    <w:p w14:paraId="193376F0" w14:textId="77777777" w:rsidR="0035217F" w:rsidRPr="0035217F" w:rsidRDefault="0035217F" w:rsidP="0035217F">
      <w:pPr>
        <w:rPr>
          <w:highlight w:val="lightGray"/>
          <w:lang w:val="en-IN"/>
        </w:rPr>
      </w:pPr>
      <w:r w:rsidRPr="0035217F">
        <w:rPr>
          <w:highlight w:val="lightGray"/>
          <w:lang w:val="en-IN"/>
        </w:rPr>
        <w:t>cd rawcardtool </w:t>
      </w:r>
    </w:p>
    <w:p w14:paraId="66668C42" w14:textId="5D9DCF80" w:rsidR="0035217F" w:rsidRDefault="0035217F" w:rsidP="0035217F">
      <w:pPr>
        <w:rPr>
          <w:lang w:val="en-IN"/>
        </w:rPr>
      </w:pPr>
      <w:r w:rsidRPr="099D412E">
        <w:rPr>
          <w:highlight w:val="lightGray"/>
          <w:lang w:val="en-IN"/>
        </w:rPr>
        <w:t>./rawcardtool –status</w:t>
      </w:r>
    </w:p>
    <w:p w14:paraId="236DB8B5" w14:textId="77777777" w:rsidR="009A7981" w:rsidRDefault="009A7981" w:rsidP="0035217F">
      <w:pPr>
        <w:rPr>
          <w:lang w:val="en-IN"/>
        </w:rPr>
      </w:pPr>
    </w:p>
    <w:p w14:paraId="0AD89209" w14:textId="0A2E592A" w:rsidR="0035217F" w:rsidRDefault="0035217F" w:rsidP="0035217F">
      <w:pPr>
        <w:rPr>
          <w:lang w:val="en-IN"/>
        </w:rPr>
      </w:pPr>
      <w:r w:rsidRPr="00E865F8">
        <w:rPr>
          <w:noProof/>
          <w:color w:val="000000" w:themeColor="text2"/>
          <w:lang w:val="en-IN"/>
        </w:rPr>
        <w:drawing>
          <wp:inline distT="0" distB="0" distL="0" distR="0" wp14:anchorId="2F1F56CF" wp14:editId="6051FFAA">
            <wp:extent cx="5403850" cy="2101829"/>
            <wp:effectExtent l="0" t="0" r="6350" b="0"/>
            <wp:docPr id="846942137"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918" name="Picture 3" descr="A computer screen with white 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53143" cy="2121002"/>
                    </a:xfrm>
                    <a:prstGeom prst="rect">
                      <a:avLst/>
                    </a:prstGeom>
                    <a:noFill/>
                    <a:ln>
                      <a:noFill/>
                    </a:ln>
                  </pic:spPr>
                </pic:pic>
              </a:graphicData>
            </a:graphic>
          </wp:inline>
        </w:drawing>
      </w:r>
    </w:p>
    <w:p w14:paraId="3E543BE1" w14:textId="5027C769" w:rsidR="00886F5E" w:rsidRPr="00886F5E" w:rsidRDefault="00886F5E" w:rsidP="0035217F">
      <w:pPr>
        <w:rPr>
          <w:sz w:val="32"/>
          <w:szCs w:val="32"/>
          <w:lang w:val="en-IN"/>
        </w:rPr>
      </w:pPr>
      <w:r w:rsidRPr="00886F5E">
        <w:rPr>
          <w:sz w:val="32"/>
          <w:szCs w:val="32"/>
          <w:lang w:val="en-IN"/>
        </w:rPr>
        <w:t xml:space="preserve">NOTE: All </w:t>
      </w:r>
      <w:r>
        <w:rPr>
          <w:sz w:val="32"/>
          <w:szCs w:val="32"/>
          <w:lang w:val="en-IN"/>
        </w:rPr>
        <w:t xml:space="preserve">the </w:t>
      </w:r>
      <w:r w:rsidRPr="00886F5E">
        <w:rPr>
          <w:sz w:val="32"/>
          <w:szCs w:val="32"/>
          <w:lang w:val="en-IN"/>
        </w:rPr>
        <w:t xml:space="preserve">above steps need to be performed </w:t>
      </w:r>
      <w:r>
        <w:rPr>
          <w:sz w:val="32"/>
          <w:szCs w:val="32"/>
          <w:lang w:val="en-IN"/>
        </w:rPr>
        <w:t>as a</w:t>
      </w:r>
      <w:r w:rsidRPr="00886F5E">
        <w:rPr>
          <w:sz w:val="32"/>
          <w:szCs w:val="32"/>
          <w:lang w:val="en-IN"/>
        </w:rPr>
        <w:t xml:space="preserve"> root user</w:t>
      </w:r>
      <w:r>
        <w:rPr>
          <w:sz w:val="32"/>
          <w:szCs w:val="32"/>
          <w:lang w:val="en-IN"/>
        </w:rPr>
        <w:t>.</w:t>
      </w:r>
    </w:p>
    <w:p w14:paraId="1FBF60D5" w14:textId="539788A5" w:rsidR="0035217F" w:rsidRPr="0035217F" w:rsidRDefault="0035217F" w:rsidP="0035217F">
      <w:pPr>
        <w:rPr>
          <w:lang w:val="en-IN"/>
        </w:rPr>
      </w:pPr>
    </w:p>
    <w:p w14:paraId="0CC2A9FA" w14:textId="77777777" w:rsidR="0035217F" w:rsidRPr="0035217F" w:rsidRDefault="0035217F" w:rsidP="0035217F">
      <w:pPr>
        <w:rPr>
          <w:lang w:val="en-IN"/>
        </w:rPr>
      </w:pPr>
    </w:p>
    <w:p w14:paraId="4EEBDB74" w14:textId="77777777" w:rsidR="0035217F" w:rsidRPr="0035217F" w:rsidRDefault="0035217F" w:rsidP="003F6FB9">
      <w:pPr>
        <w:rPr>
          <w:lang w:val="en-IN"/>
        </w:rPr>
      </w:pPr>
    </w:p>
    <w:p w14:paraId="091B572F" w14:textId="77777777" w:rsidR="00680923" w:rsidRDefault="00680923" w:rsidP="003F6FB9"/>
    <w:p w14:paraId="09ED4621" w14:textId="77777777" w:rsidR="00680923" w:rsidRDefault="00680923" w:rsidP="003F6FB9"/>
    <w:p w14:paraId="6339287D" w14:textId="77777777" w:rsidR="00680923" w:rsidRDefault="00680923" w:rsidP="003F6FB9"/>
    <w:p w14:paraId="2C32F0B1" w14:textId="77777777" w:rsidR="00680923" w:rsidRDefault="00680923" w:rsidP="003F6FB9"/>
    <w:p w14:paraId="2F293604" w14:textId="77777777" w:rsidR="00BF6FBA" w:rsidRDefault="00BF6FBA" w:rsidP="00B5516B"/>
    <w:p w14:paraId="1DAC525C" w14:textId="6852EBF6" w:rsidR="00BF6FBA" w:rsidRDefault="00F607F7" w:rsidP="00B5516B">
      <w:r>
        <w:rPr>
          <w:lang w:val="en-IN"/>
        </w:rPr>
        <w:t xml:space="preserve">      </w:t>
      </w:r>
    </w:p>
    <w:p w14:paraId="687A0F24" w14:textId="77777777" w:rsidR="00F869A5" w:rsidRDefault="00F869A5" w:rsidP="00B5516B"/>
    <w:p w14:paraId="51B92B40" w14:textId="5462F9FC" w:rsidR="00F607F7" w:rsidRPr="00F607F7" w:rsidRDefault="00F607F7" w:rsidP="00F607F7">
      <w:pPr>
        <w:jc w:val="left"/>
        <w:rPr>
          <w:lang w:val="en-IN"/>
        </w:rPr>
      </w:pPr>
    </w:p>
    <w:p w14:paraId="518CDC50" w14:textId="77777777" w:rsidR="00F869A5" w:rsidRDefault="00F869A5" w:rsidP="00B5516B"/>
    <w:p w14:paraId="4AEF2751" w14:textId="77777777" w:rsidR="00F869A5" w:rsidRDefault="00F869A5" w:rsidP="00B5516B"/>
    <w:p w14:paraId="3F63BC24" w14:textId="68A71433" w:rsidR="009442C0" w:rsidRPr="00D14DF5" w:rsidRDefault="009442C0" w:rsidP="00D14DF5">
      <w:pPr>
        <w:pStyle w:val="Heading1"/>
        <w:numPr>
          <w:ilvl w:val="0"/>
          <w:numId w:val="22"/>
        </w:numPr>
        <w:rPr>
          <w:rFonts w:asciiTheme="minorHAnsi" w:hAnsiTheme="minorHAnsi"/>
          <w:b/>
          <w:bCs/>
          <w:sz w:val="36"/>
          <w:szCs w:val="36"/>
        </w:rPr>
      </w:pPr>
      <w:bookmarkStart w:id="21" w:name="_Toc172910858"/>
      <w:bookmarkStart w:id="22" w:name="_Toc186035901"/>
      <w:r w:rsidRPr="00D14DF5">
        <w:rPr>
          <w:rFonts w:asciiTheme="minorHAnsi" w:hAnsiTheme="minorHAnsi"/>
          <w:b/>
          <w:bCs/>
          <w:sz w:val="36"/>
          <w:szCs w:val="36"/>
        </w:rPr>
        <w:lastRenderedPageBreak/>
        <w:t>Stakeholder</w:t>
      </w:r>
      <w:bookmarkEnd w:id="21"/>
      <w:bookmarkEnd w:id="22"/>
    </w:p>
    <w:p w14:paraId="6F1B7E18" w14:textId="77777777" w:rsidR="00EC5EDC" w:rsidRPr="00EC5EDC" w:rsidRDefault="00EC5EDC" w:rsidP="00EC5EDC">
      <w:pPr>
        <w:rPr>
          <w:lang w:val="en-GB"/>
        </w:rPr>
      </w:pPr>
    </w:p>
    <w:tbl>
      <w:tblPr>
        <w:tblStyle w:val="TableGrid"/>
        <w:tblW w:w="0" w:type="auto"/>
        <w:tblInd w:w="137" w:type="dxa"/>
        <w:tblLook w:val="04A0" w:firstRow="1" w:lastRow="0" w:firstColumn="1" w:lastColumn="0" w:noHBand="0" w:noVBand="1"/>
      </w:tblPr>
      <w:tblGrid>
        <w:gridCol w:w="2598"/>
        <w:gridCol w:w="3319"/>
        <w:gridCol w:w="3035"/>
      </w:tblGrid>
      <w:tr w:rsidR="009442C0" w:rsidRPr="004D15E4" w14:paraId="481A53EB" w14:textId="77777777" w:rsidTr="00546E65">
        <w:trPr>
          <w:trHeight w:val="310"/>
        </w:trPr>
        <w:tc>
          <w:tcPr>
            <w:tcW w:w="2598" w:type="dxa"/>
            <w:tcBorders>
              <w:top w:val="single" w:sz="4" w:space="0" w:color="auto"/>
              <w:left w:val="single" w:sz="4" w:space="0" w:color="auto"/>
              <w:bottom w:val="single" w:sz="4" w:space="0" w:color="auto"/>
              <w:right w:val="single" w:sz="4" w:space="0" w:color="auto"/>
            </w:tcBorders>
            <w:hideMark/>
          </w:tcPr>
          <w:p w14:paraId="29178F99" w14:textId="77777777" w:rsidR="009442C0" w:rsidRPr="005156D4" w:rsidRDefault="009442C0" w:rsidP="00546E65">
            <w:pPr>
              <w:rPr>
                <w:b/>
                <w:bCs/>
                <w:szCs w:val="20"/>
              </w:rPr>
            </w:pPr>
            <w:r w:rsidRPr="005156D4">
              <w:rPr>
                <w:b/>
                <w:bCs/>
                <w:szCs w:val="20"/>
              </w:rPr>
              <w:t>Name</w:t>
            </w:r>
          </w:p>
        </w:tc>
        <w:tc>
          <w:tcPr>
            <w:tcW w:w="3319" w:type="dxa"/>
            <w:tcBorders>
              <w:top w:val="single" w:sz="4" w:space="0" w:color="auto"/>
              <w:left w:val="single" w:sz="4" w:space="0" w:color="auto"/>
              <w:bottom w:val="single" w:sz="4" w:space="0" w:color="auto"/>
              <w:right w:val="single" w:sz="4" w:space="0" w:color="auto"/>
            </w:tcBorders>
            <w:hideMark/>
          </w:tcPr>
          <w:p w14:paraId="07ECB208" w14:textId="77777777" w:rsidR="009442C0" w:rsidRPr="005156D4" w:rsidRDefault="009442C0" w:rsidP="00546E65">
            <w:pPr>
              <w:rPr>
                <w:b/>
                <w:bCs/>
                <w:szCs w:val="20"/>
              </w:rPr>
            </w:pPr>
            <w:r w:rsidRPr="005156D4">
              <w:rPr>
                <w:b/>
                <w:bCs/>
                <w:szCs w:val="20"/>
              </w:rPr>
              <w:t>Function</w:t>
            </w:r>
          </w:p>
        </w:tc>
        <w:tc>
          <w:tcPr>
            <w:tcW w:w="3035" w:type="dxa"/>
            <w:tcBorders>
              <w:top w:val="single" w:sz="4" w:space="0" w:color="auto"/>
              <w:left w:val="single" w:sz="4" w:space="0" w:color="auto"/>
              <w:bottom w:val="single" w:sz="4" w:space="0" w:color="auto"/>
              <w:right w:val="single" w:sz="4" w:space="0" w:color="auto"/>
            </w:tcBorders>
            <w:hideMark/>
          </w:tcPr>
          <w:p w14:paraId="1E76A165" w14:textId="77777777" w:rsidR="009442C0" w:rsidRPr="005156D4" w:rsidRDefault="009442C0" w:rsidP="00546E65">
            <w:pPr>
              <w:rPr>
                <w:b/>
                <w:bCs/>
                <w:szCs w:val="20"/>
              </w:rPr>
            </w:pPr>
            <w:r w:rsidRPr="005156D4">
              <w:rPr>
                <w:b/>
                <w:bCs/>
                <w:szCs w:val="20"/>
              </w:rPr>
              <w:t>Title</w:t>
            </w:r>
          </w:p>
        </w:tc>
      </w:tr>
      <w:tr w:rsidR="009442C0" w:rsidRPr="004D15E4" w14:paraId="5A70EB7E" w14:textId="77777777" w:rsidTr="00546E65">
        <w:trPr>
          <w:trHeight w:val="325"/>
        </w:trPr>
        <w:tc>
          <w:tcPr>
            <w:tcW w:w="2598" w:type="dxa"/>
            <w:tcBorders>
              <w:top w:val="single" w:sz="4" w:space="0" w:color="auto"/>
              <w:left w:val="single" w:sz="4" w:space="0" w:color="auto"/>
              <w:bottom w:val="single" w:sz="4" w:space="0" w:color="auto"/>
              <w:right w:val="single" w:sz="4" w:space="0" w:color="auto"/>
            </w:tcBorders>
            <w:hideMark/>
          </w:tcPr>
          <w:p w14:paraId="35122900" w14:textId="66E784BC" w:rsidR="009442C0" w:rsidRPr="005156D4" w:rsidRDefault="008661EE" w:rsidP="00546E65">
            <w:pPr>
              <w:rPr>
                <w:szCs w:val="20"/>
              </w:rPr>
            </w:pPr>
            <w:r>
              <w:rPr>
                <w:szCs w:val="20"/>
              </w:rPr>
              <w:t>Kesavan,Nivetha</w:t>
            </w:r>
          </w:p>
        </w:tc>
        <w:tc>
          <w:tcPr>
            <w:tcW w:w="3319" w:type="dxa"/>
            <w:tcBorders>
              <w:top w:val="single" w:sz="4" w:space="0" w:color="auto"/>
              <w:left w:val="single" w:sz="4" w:space="0" w:color="auto"/>
              <w:bottom w:val="single" w:sz="4" w:space="0" w:color="auto"/>
              <w:right w:val="single" w:sz="4" w:space="0" w:color="auto"/>
            </w:tcBorders>
            <w:hideMark/>
          </w:tcPr>
          <w:p w14:paraId="14BBBB8C" w14:textId="77777777" w:rsidR="009442C0" w:rsidRPr="005156D4" w:rsidRDefault="009442C0" w:rsidP="00546E65">
            <w:pPr>
              <w:rPr>
                <w:szCs w:val="20"/>
              </w:rPr>
            </w:pPr>
            <w:r w:rsidRPr="005156D4">
              <w:rPr>
                <w:szCs w:val="20"/>
              </w:rPr>
              <w:t>Project Manager</w:t>
            </w:r>
          </w:p>
        </w:tc>
        <w:tc>
          <w:tcPr>
            <w:tcW w:w="3035" w:type="dxa"/>
            <w:tcBorders>
              <w:top w:val="single" w:sz="4" w:space="0" w:color="auto"/>
              <w:left w:val="single" w:sz="4" w:space="0" w:color="auto"/>
              <w:bottom w:val="single" w:sz="4" w:space="0" w:color="auto"/>
              <w:right w:val="single" w:sz="4" w:space="0" w:color="auto"/>
            </w:tcBorders>
            <w:hideMark/>
          </w:tcPr>
          <w:p w14:paraId="01169579" w14:textId="77777777" w:rsidR="009442C0" w:rsidRPr="005156D4" w:rsidRDefault="009442C0" w:rsidP="00546E65">
            <w:pPr>
              <w:rPr>
                <w:szCs w:val="20"/>
              </w:rPr>
            </w:pPr>
            <w:r w:rsidRPr="005156D4">
              <w:rPr>
                <w:szCs w:val="20"/>
              </w:rPr>
              <w:t>Project Manager</w:t>
            </w:r>
          </w:p>
        </w:tc>
      </w:tr>
      <w:tr w:rsidR="009442C0" w:rsidRPr="004D15E4" w14:paraId="776E9DB7" w14:textId="77777777" w:rsidTr="00546E65">
        <w:trPr>
          <w:trHeight w:val="517"/>
        </w:trPr>
        <w:tc>
          <w:tcPr>
            <w:tcW w:w="2598" w:type="dxa"/>
            <w:tcBorders>
              <w:top w:val="single" w:sz="4" w:space="0" w:color="auto"/>
              <w:left w:val="single" w:sz="4" w:space="0" w:color="auto"/>
              <w:bottom w:val="single" w:sz="4" w:space="0" w:color="auto"/>
              <w:right w:val="single" w:sz="4" w:space="0" w:color="auto"/>
            </w:tcBorders>
          </w:tcPr>
          <w:p w14:paraId="390724E1" w14:textId="77777777" w:rsidR="009442C0" w:rsidRPr="005156D4" w:rsidRDefault="009442C0" w:rsidP="00546E65">
            <w:pPr>
              <w:rPr>
                <w:szCs w:val="20"/>
              </w:rPr>
            </w:pPr>
            <w:r w:rsidRPr="005156D4">
              <w:rPr>
                <w:szCs w:val="20"/>
              </w:rPr>
              <w:t>Vijayan Bharathi</w:t>
            </w:r>
          </w:p>
        </w:tc>
        <w:tc>
          <w:tcPr>
            <w:tcW w:w="3319" w:type="dxa"/>
            <w:tcBorders>
              <w:top w:val="single" w:sz="4" w:space="0" w:color="auto"/>
              <w:left w:val="single" w:sz="4" w:space="0" w:color="auto"/>
              <w:bottom w:val="single" w:sz="4" w:space="0" w:color="auto"/>
              <w:right w:val="single" w:sz="4" w:space="0" w:color="auto"/>
            </w:tcBorders>
            <w:hideMark/>
          </w:tcPr>
          <w:p w14:paraId="621EA474" w14:textId="77777777" w:rsidR="009442C0" w:rsidRPr="005156D4" w:rsidRDefault="009442C0" w:rsidP="00546E65">
            <w:pPr>
              <w:rPr>
                <w:szCs w:val="20"/>
              </w:rPr>
            </w:pPr>
            <w:r w:rsidRPr="005156D4">
              <w:rPr>
                <w:szCs w:val="20"/>
              </w:rPr>
              <w:t>Delivery Manager</w:t>
            </w:r>
          </w:p>
        </w:tc>
        <w:tc>
          <w:tcPr>
            <w:tcW w:w="3035" w:type="dxa"/>
            <w:tcBorders>
              <w:top w:val="single" w:sz="4" w:space="0" w:color="auto"/>
              <w:left w:val="single" w:sz="4" w:space="0" w:color="auto"/>
              <w:bottom w:val="single" w:sz="4" w:space="0" w:color="auto"/>
              <w:right w:val="single" w:sz="4" w:space="0" w:color="auto"/>
            </w:tcBorders>
          </w:tcPr>
          <w:p w14:paraId="4C97D260" w14:textId="77777777" w:rsidR="009442C0" w:rsidRPr="005156D4" w:rsidRDefault="009442C0" w:rsidP="00546E65">
            <w:pPr>
              <w:rPr>
                <w:szCs w:val="20"/>
              </w:rPr>
            </w:pPr>
            <w:r w:rsidRPr="005156D4">
              <w:rPr>
                <w:szCs w:val="20"/>
              </w:rPr>
              <w:t>Director</w:t>
            </w:r>
          </w:p>
        </w:tc>
      </w:tr>
      <w:tr w:rsidR="009442C0" w:rsidRPr="004D15E4" w14:paraId="554C9B46" w14:textId="77777777" w:rsidTr="00546E65">
        <w:trPr>
          <w:trHeight w:val="360"/>
        </w:trPr>
        <w:tc>
          <w:tcPr>
            <w:tcW w:w="2598" w:type="dxa"/>
            <w:tcBorders>
              <w:top w:val="single" w:sz="4" w:space="0" w:color="auto"/>
              <w:left w:val="single" w:sz="4" w:space="0" w:color="auto"/>
              <w:bottom w:val="single" w:sz="4" w:space="0" w:color="auto"/>
              <w:right w:val="single" w:sz="4" w:space="0" w:color="auto"/>
            </w:tcBorders>
            <w:hideMark/>
          </w:tcPr>
          <w:p w14:paraId="69A56472" w14:textId="77777777" w:rsidR="009442C0" w:rsidRPr="005156D4" w:rsidRDefault="009442C0" w:rsidP="00546E65">
            <w:pPr>
              <w:rPr>
                <w:szCs w:val="20"/>
              </w:rPr>
            </w:pPr>
            <w:r w:rsidRPr="005156D4">
              <w:rPr>
                <w:szCs w:val="20"/>
              </w:rPr>
              <w:t>Suresh Kalidasan</w:t>
            </w:r>
          </w:p>
        </w:tc>
        <w:tc>
          <w:tcPr>
            <w:tcW w:w="3319" w:type="dxa"/>
            <w:tcBorders>
              <w:top w:val="single" w:sz="4" w:space="0" w:color="auto"/>
              <w:left w:val="single" w:sz="4" w:space="0" w:color="auto"/>
              <w:bottom w:val="single" w:sz="4" w:space="0" w:color="auto"/>
              <w:right w:val="single" w:sz="4" w:space="0" w:color="auto"/>
            </w:tcBorders>
            <w:hideMark/>
          </w:tcPr>
          <w:p w14:paraId="090B6A12" w14:textId="77777777" w:rsidR="009442C0" w:rsidRPr="005156D4" w:rsidRDefault="009442C0" w:rsidP="00546E65">
            <w:pPr>
              <w:rPr>
                <w:szCs w:val="20"/>
              </w:rPr>
            </w:pPr>
            <w:r w:rsidRPr="005156D4">
              <w:rPr>
                <w:szCs w:val="20"/>
              </w:rPr>
              <w:t>Architect</w:t>
            </w:r>
          </w:p>
        </w:tc>
        <w:tc>
          <w:tcPr>
            <w:tcW w:w="3035" w:type="dxa"/>
            <w:tcBorders>
              <w:top w:val="single" w:sz="4" w:space="0" w:color="auto"/>
              <w:left w:val="single" w:sz="4" w:space="0" w:color="auto"/>
              <w:bottom w:val="single" w:sz="4" w:space="0" w:color="auto"/>
              <w:right w:val="single" w:sz="4" w:space="0" w:color="auto"/>
            </w:tcBorders>
          </w:tcPr>
          <w:p w14:paraId="15F0E34C" w14:textId="77777777" w:rsidR="009442C0" w:rsidRPr="005156D4" w:rsidRDefault="009442C0" w:rsidP="00546E65">
            <w:pPr>
              <w:rPr>
                <w:szCs w:val="20"/>
              </w:rPr>
            </w:pPr>
            <w:r w:rsidRPr="005156D4">
              <w:rPr>
                <w:szCs w:val="20"/>
              </w:rPr>
              <w:t>Architect</w:t>
            </w:r>
          </w:p>
        </w:tc>
      </w:tr>
      <w:tr w:rsidR="008661EE" w:rsidRPr="004D15E4" w14:paraId="7D561978" w14:textId="77777777" w:rsidTr="008661EE">
        <w:trPr>
          <w:trHeight w:val="360"/>
        </w:trPr>
        <w:tc>
          <w:tcPr>
            <w:tcW w:w="2598" w:type="dxa"/>
            <w:tcBorders>
              <w:top w:val="single" w:sz="4" w:space="0" w:color="auto"/>
              <w:left w:val="single" w:sz="4" w:space="0" w:color="auto"/>
              <w:bottom w:val="single" w:sz="4" w:space="0" w:color="auto"/>
              <w:right w:val="single" w:sz="4" w:space="0" w:color="auto"/>
            </w:tcBorders>
          </w:tcPr>
          <w:p w14:paraId="76ED9CE6" w14:textId="6407708C" w:rsidR="008661EE" w:rsidRPr="005156D4" w:rsidRDefault="008661EE" w:rsidP="008661EE">
            <w:pPr>
              <w:rPr>
                <w:szCs w:val="20"/>
              </w:rPr>
            </w:pPr>
            <w:r>
              <w:rPr>
                <w:szCs w:val="20"/>
              </w:rPr>
              <w:t>Navyasree</w:t>
            </w:r>
          </w:p>
        </w:tc>
        <w:tc>
          <w:tcPr>
            <w:tcW w:w="3319" w:type="dxa"/>
            <w:tcBorders>
              <w:top w:val="single" w:sz="4" w:space="0" w:color="auto"/>
              <w:left w:val="single" w:sz="4" w:space="0" w:color="auto"/>
              <w:bottom w:val="single" w:sz="4" w:space="0" w:color="auto"/>
              <w:right w:val="single" w:sz="4" w:space="0" w:color="auto"/>
            </w:tcBorders>
          </w:tcPr>
          <w:p w14:paraId="14A926E8" w14:textId="161F99CB"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tcPr>
          <w:p w14:paraId="384655CB" w14:textId="455CDF53" w:rsidR="008661EE" w:rsidRPr="005156D4" w:rsidRDefault="008661EE" w:rsidP="008661EE">
            <w:pPr>
              <w:rPr>
                <w:szCs w:val="20"/>
              </w:rPr>
            </w:pPr>
            <w:r w:rsidRPr="005156D4">
              <w:rPr>
                <w:szCs w:val="20"/>
              </w:rPr>
              <w:t>Engineer</w:t>
            </w:r>
          </w:p>
        </w:tc>
      </w:tr>
      <w:tr w:rsidR="008661EE" w:rsidRPr="004D15E4" w14:paraId="31463959" w14:textId="77777777" w:rsidTr="00546E65">
        <w:trPr>
          <w:trHeight w:val="325"/>
        </w:trPr>
        <w:tc>
          <w:tcPr>
            <w:tcW w:w="2598" w:type="dxa"/>
            <w:tcBorders>
              <w:top w:val="single" w:sz="4" w:space="0" w:color="auto"/>
              <w:left w:val="single" w:sz="4" w:space="0" w:color="auto"/>
              <w:bottom w:val="single" w:sz="4" w:space="0" w:color="auto"/>
              <w:right w:val="single" w:sz="4" w:space="0" w:color="auto"/>
            </w:tcBorders>
            <w:hideMark/>
          </w:tcPr>
          <w:p w14:paraId="6B1C10CB" w14:textId="4724EE2D" w:rsidR="008661EE" w:rsidRPr="005156D4" w:rsidRDefault="008661EE" w:rsidP="008661EE">
            <w:pPr>
              <w:rPr>
                <w:szCs w:val="20"/>
              </w:rPr>
            </w:pPr>
            <w:r>
              <w:rPr>
                <w:szCs w:val="20"/>
              </w:rPr>
              <w:t xml:space="preserve">Jhansi </w:t>
            </w:r>
            <w:r w:rsidR="00B50F8E">
              <w:rPr>
                <w:szCs w:val="20"/>
              </w:rPr>
              <w:t>V</w:t>
            </w:r>
            <w:r>
              <w:rPr>
                <w:szCs w:val="20"/>
              </w:rPr>
              <w:t>addipalli</w:t>
            </w:r>
          </w:p>
        </w:tc>
        <w:tc>
          <w:tcPr>
            <w:tcW w:w="3319" w:type="dxa"/>
            <w:tcBorders>
              <w:top w:val="single" w:sz="4" w:space="0" w:color="auto"/>
              <w:left w:val="single" w:sz="4" w:space="0" w:color="auto"/>
              <w:bottom w:val="single" w:sz="4" w:space="0" w:color="auto"/>
              <w:right w:val="single" w:sz="4" w:space="0" w:color="auto"/>
            </w:tcBorders>
            <w:hideMark/>
          </w:tcPr>
          <w:p w14:paraId="2EBD33DC" w14:textId="77777777"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hideMark/>
          </w:tcPr>
          <w:p w14:paraId="2B7B38FE" w14:textId="77777777" w:rsidR="008661EE" w:rsidRPr="005156D4" w:rsidRDefault="008661EE" w:rsidP="008661EE">
            <w:pPr>
              <w:rPr>
                <w:szCs w:val="20"/>
              </w:rPr>
            </w:pPr>
            <w:r w:rsidRPr="005156D4">
              <w:rPr>
                <w:szCs w:val="20"/>
              </w:rPr>
              <w:t>Engineer</w:t>
            </w:r>
          </w:p>
        </w:tc>
      </w:tr>
    </w:tbl>
    <w:p w14:paraId="694D840E" w14:textId="77777777" w:rsidR="00DB0B96" w:rsidRDefault="00DB0B96" w:rsidP="009442C0">
      <w:pPr>
        <w:rPr>
          <w:lang w:val="en-GB"/>
        </w:rPr>
      </w:pPr>
    </w:p>
    <w:p w14:paraId="0E506773" w14:textId="77777777" w:rsidR="00DB0B96" w:rsidRDefault="00DB0B96" w:rsidP="009442C0">
      <w:pPr>
        <w:rPr>
          <w:lang w:val="en-GB"/>
        </w:rPr>
      </w:pPr>
    </w:p>
    <w:p w14:paraId="5B4582A2" w14:textId="77777777" w:rsidR="00DB0B96" w:rsidRDefault="00DB0B96" w:rsidP="009442C0">
      <w:pPr>
        <w:rPr>
          <w:lang w:val="en-GB"/>
        </w:rPr>
      </w:pPr>
    </w:p>
    <w:p w14:paraId="75FC06EC" w14:textId="77777777" w:rsidR="00DB0B96" w:rsidRDefault="00DB0B96" w:rsidP="009442C0">
      <w:pPr>
        <w:rPr>
          <w:lang w:val="en-GB"/>
        </w:rPr>
      </w:pPr>
    </w:p>
    <w:p w14:paraId="562A3001" w14:textId="77777777" w:rsidR="00DB0B96" w:rsidRDefault="00DB0B96" w:rsidP="009442C0">
      <w:pPr>
        <w:rPr>
          <w:lang w:val="en-GB"/>
        </w:rPr>
      </w:pPr>
    </w:p>
    <w:p w14:paraId="7DB5BA83" w14:textId="77777777" w:rsidR="00DB0B96" w:rsidRDefault="00DB0B96" w:rsidP="009442C0">
      <w:pPr>
        <w:rPr>
          <w:lang w:val="en-GB"/>
        </w:rPr>
      </w:pPr>
    </w:p>
    <w:p w14:paraId="6E914B15" w14:textId="77777777" w:rsidR="00DB0B96" w:rsidRDefault="00DB0B96" w:rsidP="009442C0">
      <w:pPr>
        <w:rPr>
          <w:lang w:val="en-GB"/>
        </w:rPr>
      </w:pPr>
    </w:p>
    <w:p w14:paraId="5F992A16" w14:textId="77777777" w:rsidR="00DB0B96" w:rsidRDefault="00DB0B96" w:rsidP="009442C0">
      <w:pPr>
        <w:rPr>
          <w:lang w:val="en-GB"/>
        </w:rPr>
      </w:pPr>
    </w:p>
    <w:p w14:paraId="5158AAB1" w14:textId="77777777" w:rsidR="00DB0B96" w:rsidRDefault="00DB0B96" w:rsidP="009442C0">
      <w:pPr>
        <w:rPr>
          <w:lang w:val="en-GB"/>
        </w:rPr>
      </w:pPr>
    </w:p>
    <w:p w14:paraId="7E37C8C9" w14:textId="77777777" w:rsidR="00DB0B96" w:rsidRDefault="00DB0B96" w:rsidP="009442C0">
      <w:pPr>
        <w:rPr>
          <w:lang w:val="en-GB"/>
        </w:rPr>
      </w:pPr>
    </w:p>
    <w:p w14:paraId="5F9FD51B" w14:textId="77777777" w:rsidR="00DB0B96" w:rsidRDefault="00DB0B96" w:rsidP="009442C0">
      <w:pPr>
        <w:rPr>
          <w:lang w:val="en-GB"/>
        </w:rPr>
      </w:pPr>
    </w:p>
    <w:p w14:paraId="75A69634" w14:textId="77777777" w:rsidR="00DB0B96" w:rsidRDefault="00DB0B96" w:rsidP="009442C0">
      <w:pPr>
        <w:rPr>
          <w:lang w:val="en-GB"/>
        </w:rPr>
      </w:pPr>
    </w:p>
    <w:p w14:paraId="4A367E56" w14:textId="77777777" w:rsidR="00DB0B96" w:rsidRDefault="00DB0B96" w:rsidP="009442C0">
      <w:pPr>
        <w:rPr>
          <w:lang w:val="en-GB"/>
        </w:rPr>
      </w:pPr>
    </w:p>
    <w:p w14:paraId="472CAF77" w14:textId="77777777" w:rsidR="00DB0B96" w:rsidRDefault="00DB0B96" w:rsidP="009442C0">
      <w:pPr>
        <w:rPr>
          <w:lang w:val="en-GB"/>
        </w:rPr>
      </w:pPr>
    </w:p>
    <w:p w14:paraId="7335612F" w14:textId="77777777" w:rsidR="00DB0B96" w:rsidRDefault="00DB0B96" w:rsidP="009442C0">
      <w:pPr>
        <w:rPr>
          <w:lang w:val="en-GB"/>
        </w:rPr>
      </w:pPr>
    </w:p>
    <w:p w14:paraId="246B6171" w14:textId="77777777" w:rsidR="00DB0B96" w:rsidRDefault="00DB0B96" w:rsidP="009442C0">
      <w:pPr>
        <w:rPr>
          <w:lang w:val="en-GB"/>
        </w:rPr>
      </w:pPr>
    </w:p>
    <w:p w14:paraId="6764B4B8" w14:textId="77777777" w:rsidR="00386EE0" w:rsidRDefault="00386EE0" w:rsidP="00E720AA"/>
    <w:p w14:paraId="4D8E4754" w14:textId="77777777" w:rsidR="00386EE0" w:rsidRDefault="00386EE0" w:rsidP="00E720AA"/>
    <w:p w14:paraId="24A8463F" w14:textId="77777777" w:rsidR="00386EE0" w:rsidRDefault="00386EE0" w:rsidP="00E720AA"/>
    <w:p w14:paraId="7C24EA9B" w14:textId="77777777" w:rsidR="00386EE0" w:rsidRDefault="00386EE0" w:rsidP="00E720AA"/>
    <w:p w14:paraId="25EE52FF" w14:textId="77777777" w:rsidR="00386EE0" w:rsidRDefault="00386EE0" w:rsidP="00E720AA"/>
    <w:p w14:paraId="76D18D3A" w14:textId="77777777" w:rsidR="00386EE0" w:rsidRDefault="00386EE0" w:rsidP="00E720AA"/>
    <w:p w14:paraId="5A8C4BDF" w14:textId="77777777" w:rsidR="00386EE0" w:rsidRDefault="00386EE0" w:rsidP="00E720AA"/>
    <w:p w14:paraId="7AE4A4FE" w14:textId="77777777" w:rsidR="00386EE0" w:rsidRDefault="00386EE0" w:rsidP="00E720AA"/>
    <w:p w14:paraId="7A1B1256" w14:textId="3861AB6C" w:rsidR="00386EE0" w:rsidRPr="00CD0BE5" w:rsidRDefault="00386EE0" w:rsidP="00E720AA">
      <w:pPr>
        <w:sectPr w:rsidR="00386EE0" w:rsidRPr="00CD0BE5" w:rsidSect="00E1165A">
          <w:headerReference w:type="default" r:id="rId48"/>
          <w:headerReference w:type="first" r:id="rId49"/>
          <w:pgSz w:w="11909" w:h="16834" w:code="9"/>
          <w:pgMar w:top="1140" w:right="851" w:bottom="709" w:left="851" w:header="720" w:footer="170" w:gutter="0"/>
          <w:cols w:space="720"/>
          <w:docGrid w:linePitch="360"/>
        </w:sectPr>
      </w:pPr>
    </w:p>
    <w:p w14:paraId="2D5B3A8D" w14:textId="4BA0EB9E" w:rsidR="00CB2DDA" w:rsidRPr="00CD0BE5" w:rsidRDefault="00772B5D" w:rsidP="00AD6694">
      <w:pPr>
        <w:pStyle w:val="BoilerplateHead"/>
        <w:ind w:left="720" w:firstLine="720"/>
        <w:rPr>
          <w:noProof w:val="0"/>
        </w:rPr>
      </w:pPr>
      <w:r w:rsidRPr="00CD0BE5">
        <w:rPr>
          <w:noProof w:val="0"/>
        </w:rPr>
        <w:lastRenderedPageBreak/>
        <w:t>About Capgemini Engineering</w:t>
      </w:r>
    </w:p>
    <w:p w14:paraId="1FE1EF18" w14:textId="6E3E0E7B" w:rsidR="0093404E" w:rsidRPr="00CD0BE5" w:rsidRDefault="00772B5D" w:rsidP="0093404E">
      <w:pPr>
        <w:pStyle w:val="Boilerplatetext1"/>
        <w:ind w:left="1560" w:right="2836"/>
        <w:rPr>
          <w:lang w:val="en-US"/>
        </w:rPr>
      </w:pPr>
      <w:r w:rsidRPr="00CD0BE5">
        <w:rPr>
          <w:lang w:val="en-US"/>
        </w:rPr>
        <w:t>Capgemini Engineering combines, under one brand, a unique set of strengths from across the Capgemini Group: the world leading engineering and R&amp;D services of Altran – acquired by Capgemini in 2020 - and Capgemini’s digital manufacturing expertise. With broad industry knowledge and cutting-edge technologies in digital and software, Capgemini Engineering supports the convergence of the physical and digital worlds. Combined with the capabilities of the rest of the Group, it helps clients to accelerate their journey towards Intelligent Industry. Capgemini Engineering has more than 52,000 engineer and scientist team members in over 30 countries across sectors including aeronautics, automotive, railways, communications, energy, life sciences, semiconductors, software &amp; internet, space &amp; defence, and consumer products.</w:t>
      </w:r>
    </w:p>
    <w:p w14:paraId="399E2437" w14:textId="1DAF3977" w:rsidR="009778D9" w:rsidRPr="00CD0BE5" w:rsidRDefault="00772B5D" w:rsidP="0093404E">
      <w:pPr>
        <w:pStyle w:val="Boilerplatetext1"/>
        <w:ind w:left="1560" w:right="2836"/>
        <w:rPr>
          <w:lang w:val="en-US"/>
        </w:rPr>
      </w:pPr>
      <w:r w:rsidRPr="00CD0BE5">
        <w:rPr>
          <w:lang w:val="en-US"/>
        </w:rPr>
        <w:t>Capgemini Engineering is an integral part of the Capgemini Group, a global leader in partnering with companies to transform and manage their business by harnessing the power of technology. The Group is guided every day by its purpose of unleashing human energy through technology for an inclusive and sustainable future. It is a responsible and diverse organization of 270,000 team members in nearly 50 countries. With its strong 50-year heritage and deep industry expertise, Capgemini is trusted by its clients to address the entire breadth of their business needs, from strategy and design to operations, fueled by the fast evolving and innovative world of cloud, data, AI, connectivity, software, digital engineering and platforms. The Group reported in 2020 global revenues of €16 billion</w:t>
      </w:r>
      <w:r w:rsidR="0093404E" w:rsidRPr="00CD0BE5">
        <w:rPr>
          <w:lang w:val="en-US"/>
        </w:rPr>
        <w:t>.</w:t>
      </w:r>
    </w:p>
    <w:p w14:paraId="02E02A2D" w14:textId="4FA8FD56" w:rsidR="00CB2DDA" w:rsidRPr="00CD0BE5" w:rsidRDefault="00CB2DDA" w:rsidP="0093404E">
      <w:pPr>
        <w:pStyle w:val="Boilerplatetext1"/>
        <w:ind w:left="1560" w:right="2836"/>
        <w:rPr>
          <w:color w:val="12ABDB" w:themeColor="accent2"/>
          <w:lang w:val="en-US"/>
        </w:rPr>
      </w:pPr>
      <w:r w:rsidRPr="00CD0BE5">
        <w:rPr>
          <w:lang w:val="en-US"/>
        </w:rPr>
        <w:t>Get the Future You Want | </w:t>
      </w:r>
      <w:hyperlink r:id="rId50" w:history="1">
        <w:r w:rsidRPr="00CD0BE5">
          <w:rPr>
            <w:rStyle w:val="Hyperlink"/>
            <w:color w:val="12ABDB" w:themeColor="accent2"/>
            <w:sz w:val="16"/>
            <w:lang w:val="en-US"/>
          </w:rPr>
          <w:t>www.capgemini.com</w:t>
        </w:r>
      </w:hyperlink>
    </w:p>
    <w:p w14:paraId="14279A9C" w14:textId="7CD0CE6F" w:rsidR="00903161" w:rsidRPr="00CD0BE5" w:rsidRDefault="008460DD" w:rsidP="00903161">
      <w:r>
        <w:rPr>
          <w:noProof/>
        </w:rPr>
        <mc:AlternateContent>
          <mc:Choice Requires="wps">
            <w:drawing>
              <wp:anchor distT="0" distB="0" distL="114300" distR="114300" simplePos="0" relativeHeight="251658240" behindDoc="0" locked="0" layoutInCell="1" allowOverlap="1" wp14:anchorId="2FCCD6A2" wp14:editId="14292188">
                <wp:simplePos x="0" y="0"/>
                <wp:positionH relativeFrom="margin">
                  <wp:align>left</wp:align>
                </wp:positionH>
                <wp:positionV relativeFrom="page">
                  <wp:posOffset>8415020</wp:posOffset>
                </wp:positionV>
                <wp:extent cx="4854575" cy="55499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554990"/>
                        </a:xfrm>
                        <a:prstGeom prst="rect">
                          <a:avLst/>
                        </a:prstGeom>
                      </wps:spPr>
                      <wps:txbx>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2FCCD6A2" id="Rectangle 9" o:spid="_x0000_s1027" style="position:absolute;left:0;text-align:left;margin-left:0;margin-top:662.6pt;width:382.25pt;height:43.7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" filled="f" stroked="f">
                <v:textbox style="mso-fit-shape-to-text:t" inset="0,0,0,0">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v:textbox>
                <w10:wrap anchorx="margin" anchory="page"/>
              </v:rect>
            </w:pict>
          </mc:Fallback>
        </mc:AlternateContent>
      </w:r>
      <w:r>
        <w:rPr>
          <w:noProof/>
        </w:rPr>
        <mc:AlternateContent>
          <mc:Choice Requires="wpg">
            <w:drawing>
              <wp:anchor distT="0" distB="0" distL="114300" distR="114300" simplePos="0" relativeHeight="251658241" behindDoc="0" locked="0" layoutInCell="1" allowOverlap="1" wp14:anchorId="39260C4F" wp14:editId="1FF44017">
                <wp:simplePos x="0" y="0"/>
                <wp:positionH relativeFrom="margin">
                  <wp:align>left</wp:align>
                </wp:positionH>
                <wp:positionV relativeFrom="page">
                  <wp:posOffset>7886065</wp:posOffset>
                </wp:positionV>
                <wp:extent cx="1866265" cy="3327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51"/>
                          </pic:cNvPr>
                          <pic:cNvPicPr>
                            <a:picLocks noChangeAspect="1" noChangeArrowheads="1"/>
                          </pic:cNvPicPr>
                        </pic:nvPicPr>
                        <pic:blipFill>
                          <a:blip r:embed="rId52"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53"/>
                          </pic:cNvPr>
                          <pic:cNvPicPr>
                            <a:picLocks noChangeAspect="1" noChangeArrowheads="1"/>
                          </pic:cNvPicPr>
                        </pic:nvPicPr>
                        <pic:blipFill>
                          <a:blip r:embed="rId54"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55"/>
                          </pic:cNvPr>
                          <pic:cNvPicPr>
                            <a:picLocks noChangeAspect="1" noChangeArrowheads="1"/>
                          </pic:cNvPicPr>
                        </pic:nvPicPr>
                        <pic:blipFill>
                          <a:blip r:embed="rId56"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57"/>
                          </pic:cNvPr>
                          <pic:cNvPicPr>
                            <a:picLocks noChangeAspect="1" noChangeArrowheads="1"/>
                          </pic:cNvPicPr>
                        </pic:nvPicPr>
                        <pic:blipFill>
                          <a:blip r:embed="rId58"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59"/>
                          </pic:cNvPr>
                          <pic:cNvPicPr>
                            <a:picLocks noChangeAspect="1" noChangeArrowheads="1"/>
                          </pic:cNvPicPr>
                        </pic:nvPicPr>
                        <pic:blipFill>
                          <a:blip r:embed="rId60"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6733804" id="Group 8" o:spid="_x0000_s1026" style="position:absolute;margin-left:0;margin-top:620.95pt;width:146.95pt;height:26.2pt;z-index:251658241;mso-position-horizontal:left;mso-position-horizontal-relative:margin;mso-position-vertical-relative:page;mso-width-relative:margin;mso-height-relative:margin" coordorigin="74" coordsize="18667,3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href="http://www.linkedin.com/company/capgemini" style="position:absolute;left:3908;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o:button="t">
                  <v:fill o:detectmouseclick="t"/>
                  <v:imagedata r:id="rId64" o:title="LinkedIN"/>
                </v:shape>
                <v:shape id="Picture 25" o:spid="_x0000_s1028" type="#_x0000_t75" href="http://www.slideshare.net/capgemini" style="position:absolute;left:7742;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o:button="t">
                  <v:fill o:detectmouseclick="t"/>
                  <v:imagedata r:id="rId65" o:title="SlideShare"/>
                </v:shape>
                <v:shape id="Picture 30" o:spid="_x0000_s1029" type="#_x0000_t75" href="http://www.twitter.com/capgemini" style="position:absolute;left:11575;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o:button="t">
                  <v:fill o:detectmouseclick="t"/>
                  <v:imagedata r:id="rId66" o:title="Twitter"/>
                </v:shape>
                <v:shape id="Picture 31" o:spid="_x0000_s1030" type="#_x0000_t75" href="http://www.youtube.com/capgeminimedia" style="position:absolute;left:15409;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o:button="t">
                  <v:fill o:detectmouseclick="t"/>
                  <v:imagedata r:id="rId67" o:title="YouTube"/>
                </v:shape>
                <v:shape id="Picture 256" o:spid="_x0000_s1031" type="#_x0000_t75" href="http://www.facebook.com/capgemini" style="position:absolute;left:74;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o:button="t">
                  <v:fill o:detectmouseclick="t"/>
                  <v:imagedata r:id="rId68" o:title="Facebook"/>
                </v:shape>
                <w10:wrap anchorx="margin" anchory="page"/>
              </v:group>
            </w:pict>
          </mc:Fallback>
        </mc:AlternateContent>
      </w:r>
    </w:p>
    <w:sectPr w:rsidR="00903161" w:rsidRPr="00CD0BE5" w:rsidSect="000C6DA8">
      <w:headerReference w:type="first" r:id="rId69"/>
      <w:footerReference w:type="first" r:id="rId70"/>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A196F" w14:textId="77777777" w:rsidR="00405040" w:rsidRDefault="00405040" w:rsidP="00E720AA">
      <w:r>
        <w:separator/>
      </w:r>
    </w:p>
  </w:endnote>
  <w:endnote w:type="continuationSeparator" w:id="0">
    <w:p w14:paraId="728C0E44" w14:textId="77777777" w:rsidR="00405040" w:rsidRDefault="00405040" w:rsidP="00E720AA">
      <w:r>
        <w:continuationSeparator/>
      </w:r>
    </w:p>
  </w:endnote>
  <w:endnote w:type="continuationNotice" w:id="1">
    <w:p w14:paraId="2D0BB864" w14:textId="77777777" w:rsidR="00405040" w:rsidRDefault="004050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9AD0F" w14:textId="40ED0CAA" w:rsidR="00D04B7D" w:rsidRPr="00E1165A" w:rsidRDefault="00D04B7D" w:rsidP="00D04B7D">
    <w:pPr>
      <w:tabs>
        <w:tab w:val="right" w:pos="10206"/>
      </w:tabs>
      <w:rPr>
        <w:color w:val="767676" w:themeColor="background2" w:themeShade="80"/>
        <w:sz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872E" w14:textId="77777777" w:rsidR="00C179A8" w:rsidRPr="0083015C" w:rsidRDefault="00C179A8"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23E154" w14:textId="77777777" w:rsidR="00405040" w:rsidRDefault="00405040" w:rsidP="00E720AA">
      <w:r>
        <w:separator/>
      </w:r>
    </w:p>
  </w:footnote>
  <w:footnote w:type="continuationSeparator" w:id="0">
    <w:p w14:paraId="4D14AAC2" w14:textId="77777777" w:rsidR="00405040" w:rsidRDefault="00405040" w:rsidP="00E720AA">
      <w:r>
        <w:continuationSeparator/>
      </w:r>
    </w:p>
  </w:footnote>
  <w:footnote w:type="continuationNotice" w:id="1">
    <w:p w14:paraId="5289A365" w14:textId="77777777" w:rsidR="00405040" w:rsidRDefault="004050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7" w:type="dxa"/>
      <w:tblCellMar>
        <w:left w:w="0" w:type="dxa"/>
        <w:right w:w="0" w:type="dxa"/>
      </w:tblCellMar>
      <w:tblLook w:val="04A0" w:firstRow="1" w:lastRow="0" w:firstColumn="1" w:lastColumn="0" w:noHBand="0" w:noVBand="1"/>
    </w:tblPr>
    <w:tblGrid>
      <w:gridCol w:w="3544"/>
      <w:gridCol w:w="2532"/>
      <w:gridCol w:w="4131"/>
    </w:tblGrid>
    <w:tr w:rsidR="00C179A8" w:rsidRPr="005F63DD" w14:paraId="04607F9C" w14:textId="77777777" w:rsidTr="00400A5F">
      <w:trPr>
        <w:trHeight w:val="936"/>
      </w:trPr>
      <w:tc>
        <w:tcPr>
          <w:tcW w:w="3544" w:type="dxa"/>
          <w:vAlign w:val="center"/>
        </w:tcPr>
        <w:p w14:paraId="775E5178" w14:textId="77777777" w:rsidR="00C179A8" w:rsidRPr="005F63DD" w:rsidRDefault="00C179A8" w:rsidP="00E720AA"/>
      </w:tc>
      <w:tc>
        <w:tcPr>
          <w:tcW w:w="2532" w:type="dxa"/>
        </w:tcPr>
        <w:p w14:paraId="786853D0" w14:textId="77777777" w:rsidR="00C179A8" w:rsidRPr="004021F0" w:rsidRDefault="00C179A8" w:rsidP="005D2AF5">
          <w:pPr>
            <w:pStyle w:val="Cover-Sector"/>
            <w:spacing w:after="0"/>
            <w:rPr>
              <w:noProof/>
            </w:rPr>
          </w:pPr>
        </w:p>
      </w:tc>
      <w:tc>
        <w:tcPr>
          <w:tcW w:w="4131" w:type="dxa"/>
          <w:tcMar>
            <w:right w:w="72" w:type="dxa"/>
          </w:tcMar>
          <w:vAlign w:val="center"/>
        </w:tcPr>
        <w:p w14:paraId="55645011" w14:textId="77777777" w:rsidR="00C179A8" w:rsidRPr="00C46C4F" w:rsidRDefault="00C179A8" w:rsidP="005D2AF5">
          <w:pPr>
            <w:pStyle w:val="Cover-Sector"/>
            <w:spacing w:after="0"/>
            <w:rPr>
              <w:color w:val="404040" w:themeColor="text1" w:themeTint="BF"/>
              <w:sz w:val="28"/>
            </w:rPr>
          </w:pPr>
          <w:r w:rsidRPr="00FD2B00">
            <w:rPr>
              <w:noProof/>
              <w:lang w:val="fr-FR" w:eastAsia="fr-FR"/>
            </w:rPr>
            <w:drawing>
              <wp:anchor distT="0" distB="0" distL="114300" distR="114300" simplePos="0" relativeHeight="251658245"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050C3893" w14:textId="670576AA" w:rsidR="00C179A8" w:rsidRPr="00CE2602" w:rsidRDefault="00C179A8" w:rsidP="00E720AA">
    <w:r>
      <w:rPr>
        <w:noProof/>
        <w:lang w:val="fr-FR" w:eastAsia="fr-FR"/>
      </w:rPr>
      <w:drawing>
        <wp:anchor distT="0" distB="0" distL="114300" distR="114300" simplePos="0" relativeHeight="251658243"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35" name="Picture 35"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1"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688A9" id="Rectangle 7" o:spid="_x0000_s1026" style="position:absolute;margin-left:.05pt;margin-top:-82.65pt;width:594.5pt;height:841.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fillcolor="#ececec [3214]"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6C3A1" w14:textId="41EC5673" w:rsidR="00C179A8" w:rsidRDefault="00C179A8" w:rsidP="00E720AA">
    <w:pPr>
      <w:rPr>
        <w:noProof/>
      </w:rPr>
    </w:pPr>
    <w:r w:rsidRPr="00E1165A">
      <w:rPr>
        <w:noProof/>
      </w:rPr>
      <w:drawing>
        <wp:anchor distT="0" distB="0" distL="114300" distR="114300" simplePos="0" relativeHeight="251658247" behindDoc="0" locked="0" layoutInCell="1" allowOverlap="1" wp14:anchorId="08981425" wp14:editId="3768936C">
          <wp:simplePos x="0" y="0"/>
          <wp:positionH relativeFrom="column">
            <wp:posOffset>5546090</wp:posOffset>
          </wp:positionH>
          <wp:positionV relativeFrom="paragraph">
            <wp:posOffset>-80645</wp:posOffset>
          </wp:positionV>
          <wp:extent cx="323850" cy="3238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Pr="00635DF1">
      <w:rPr>
        <w:noProof/>
        <w:lang w:val="fr-FR" w:eastAsia="fr-FR"/>
      </w:rPr>
      <w:drawing>
        <wp:anchor distT="0" distB="0" distL="114300" distR="114300" simplePos="0" relativeHeight="251658240" behindDoc="0" locked="0" layoutInCell="1" allowOverlap="1" wp14:anchorId="16199B1A" wp14:editId="0C73BB04">
          <wp:simplePos x="0" y="0"/>
          <wp:positionH relativeFrom="page">
            <wp:posOffset>6656705</wp:posOffset>
          </wp:positionH>
          <wp:positionV relativeFrom="page">
            <wp:posOffset>338455</wp:posOffset>
          </wp:positionV>
          <wp:extent cx="365760" cy="393192"/>
          <wp:effectExtent l="0" t="0" r="0" b="6985"/>
          <wp:wrapNone/>
          <wp:docPr id="20" name="Picture 20">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757BF331" w14:textId="77777777" w:rsidR="00C179A8" w:rsidRPr="00CE2602" w:rsidRDefault="00C179A8" w:rsidP="00E720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C16D8" w14:textId="77777777" w:rsidR="00C179A8" w:rsidRDefault="00C179A8" w:rsidP="00E72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7AE00" w14:textId="06BD7781" w:rsidR="00C179A8" w:rsidRPr="00B85364" w:rsidRDefault="00C179A8" w:rsidP="0083015C">
    <w:r w:rsidRPr="00FD2B00">
      <w:rPr>
        <w:noProof/>
        <w:lang w:val="fr-FR" w:eastAsia="fr-FR"/>
      </w:rPr>
      <w:drawing>
        <wp:anchor distT="0" distB="0" distL="114300" distR="114300" simplePos="0" relativeHeight="251658246"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4"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2"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CC77AAE" id="Rectangle 6" o:spid="_x0000_s1026" style="position:absolute;margin-left:0;margin-top:-52.9pt;width:594.4pt;height:858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fillcolor="#ececec [3214]" stroked="f" strokeweight="2pt">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4643CDA"/>
    <w:lvl w:ilvl="0">
      <w:start w:val="1"/>
      <w:numFmt w:val="decimal"/>
      <w:pStyle w:val="ListNumber"/>
      <w:lvlText w:val="%1."/>
      <w:lvlJc w:val="left"/>
      <w:pPr>
        <w:tabs>
          <w:tab w:val="num" w:pos="2912"/>
        </w:tabs>
        <w:ind w:left="2909" w:hanging="357"/>
      </w:pPr>
      <w:rPr>
        <w:rFonts w:hint="default"/>
      </w:rPr>
    </w:lvl>
  </w:abstractNum>
  <w:abstractNum w:abstractNumId="1" w15:restartNumberingAfterBreak="0">
    <w:nsid w:val="01926367"/>
    <w:multiLevelType w:val="hybridMultilevel"/>
    <w:tmpl w:val="4FD2882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7A4465"/>
    <w:multiLevelType w:val="hybridMultilevel"/>
    <w:tmpl w:val="22AC9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41341"/>
    <w:multiLevelType w:val="hybridMultilevel"/>
    <w:tmpl w:val="03541FC4"/>
    <w:lvl w:ilvl="0" w:tplc="21DC5C86">
      <w:start w:val="1"/>
      <w:numFmt w:val="decimal"/>
      <w:pStyle w:val="Numbering1"/>
      <w:lvlText w:val="%1."/>
      <w:lvlJc w:val="left"/>
      <w:pPr>
        <w:ind w:left="928" w:hanging="360"/>
      </w:pPr>
      <w:rPr>
        <w:rFonts w:ascii="Arial" w:hAnsi="Arial" w:hint="default"/>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74C2C"/>
    <w:multiLevelType w:val="hybridMultilevel"/>
    <w:tmpl w:val="EDA0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653697"/>
    <w:multiLevelType w:val="hybridMultilevel"/>
    <w:tmpl w:val="EC66C39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0E064A0"/>
    <w:multiLevelType w:val="hybridMultilevel"/>
    <w:tmpl w:val="1B8063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7329E2"/>
    <w:multiLevelType w:val="hybridMultilevel"/>
    <w:tmpl w:val="1DC2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4278F9"/>
    <w:multiLevelType w:val="hybridMultilevel"/>
    <w:tmpl w:val="C2EC62C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07A41BC"/>
    <w:multiLevelType w:val="hybridMultilevel"/>
    <w:tmpl w:val="167CF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361"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90877818">
    <w:abstractNumId w:val="11"/>
  </w:num>
  <w:num w:numId="2" w16cid:durableId="1558512794">
    <w:abstractNumId w:val="4"/>
  </w:num>
  <w:num w:numId="3" w16cid:durableId="727728180">
    <w:abstractNumId w:val="5"/>
  </w:num>
  <w:num w:numId="4" w16cid:durableId="1592006960">
    <w:abstractNumId w:val="9"/>
  </w:num>
  <w:num w:numId="5" w16cid:durableId="324824672">
    <w:abstractNumId w:val="3"/>
  </w:num>
  <w:num w:numId="6" w16cid:durableId="1683780352">
    <w:abstractNumId w:val="8"/>
  </w:num>
  <w:num w:numId="7" w16cid:durableId="1154447240">
    <w:abstractNumId w:val="15"/>
  </w:num>
  <w:num w:numId="8" w16cid:durableId="930046321">
    <w:abstractNumId w:val="2"/>
  </w:num>
  <w:num w:numId="9" w16cid:durableId="221059267">
    <w:abstractNumId w:val="0"/>
  </w:num>
  <w:num w:numId="10" w16cid:durableId="1039936495">
    <w:abstractNumId w:val="7"/>
  </w:num>
  <w:num w:numId="11" w16cid:durableId="842206587">
    <w:abstractNumId w:val="13"/>
  </w:num>
  <w:num w:numId="12" w16cid:durableId="1270703403">
    <w:abstractNumId w:val="12"/>
  </w:num>
  <w:num w:numId="13" w16cid:durableId="71242106">
    <w:abstractNumId w:val="6"/>
  </w:num>
  <w:num w:numId="14" w16cid:durableId="1286933587">
    <w:abstractNumId w:val="14"/>
  </w:num>
  <w:num w:numId="15" w16cid:durableId="112867591">
    <w:abstractNumId w:val="1"/>
  </w:num>
  <w:num w:numId="16" w16cid:durableId="358436287">
    <w:abstractNumId w:val="10"/>
  </w:num>
  <w:num w:numId="17" w16cid:durableId="1686251001">
    <w:abstractNumId w:val="15"/>
    <w:lvlOverride w:ilvl="0">
      <w:startOverride w:val="3"/>
    </w:lvlOverride>
    <w:lvlOverride w:ilvl="1">
      <w:startOverride w:val="4"/>
    </w:lvlOverride>
  </w:num>
  <w:num w:numId="18" w16cid:durableId="953368935">
    <w:abstractNumId w:val="15"/>
    <w:lvlOverride w:ilvl="0">
      <w:startOverride w:val="3"/>
    </w:lvlOverride>
    <w:lvlOverride w:ilvl="1">
      <w:startOverride w:val="4"/>
    </w:lvlOverride>
  </w:num>
  <w:num w:numId="19" w16cid:durableId="1424451650">
    <w:abstractNumId w:val="15"/>
    <w:lvlOverride w:ilvl="0">
      <w:startOverride w:val="3"/>
    </w:lvlOverride>
    <w:lvlOverride w:ilvl="1">
      <w:startOverride w:val="4"/>
    </w:lvlOverride>
  </w:num>
  <w:num w:numId="20" w16cid:durableId="796414550">
    <w:abstractNumId w:val="15"/>
    <w:lvlOverride w:ilvl="0">
      <w:startOverride w:val="3"/>
    </w:lvlOverride>
    <w:lvlOverride w:ilvl="1">
      <w:startOverride w:val="4"/>
    </w:lvlOverride>
  </w:num>
  <w:num w:numId="21" w16cid:durableId="1230993945">
    <w:abstractNumId w:val="15"/>
    <w:lvlOverride w:ilvl="0">
      <w:startOverride w:val="3"/>
    </w:lvlOverride>
    <w:lvlOverride w:ilvl="1">
      <w:startOverride w:val="4"/>
    </w:lvlOverride>
  </w:num>
  <w:num w:numId="22" w16cid:durableId="1390493512">
    <w:abstractNumId w:val="15"/>
    <w:lvlOverride w:ilvl="0">
      <w:startOverride w:val="5"/>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52C2"/>
    <w:rsid w:val="000164D8"/>
    <w:rsid w:val="000166ED"/>
    <w:rsid w:val="000169BD"/>
    <w:rsid w:val="00017244"/>
    <w:rsid w:val="0002013E"/>
    <w:rsid w:val="000209A4"/>
    <w:rsid w:val="00021B12"/>
    <w:rsid w:val="00022A71"/>
    <w:rsid w:val="00022C3E"/>
    <w:rsid w:val="00024EF0"/>
    <w:rsid w:val="00025784"/>
    <w:rsid w:val="000259C5"/>
    <w:rsid w:val="00025FB1"/>
    <w:rsid w:val="000272C5"/>
    <w:rsid w:val="00027828"/>
    <w:rsid w:val="00027A29"/>
    <w:rsid w:val="00027E9C"/>
    <w:rsid w:val="00030217"/>
    <w:rsid w:val="00030505"/>
    <w:rsid w:val="0003069B"/>
    <w:rsid w:val="000312ED"/>
    <w:rsid w:val="00031726"/>
    <w:rsid w:val="000323F7"/>
    <w:rsid w:val="00032A86"/>
    <w:rsid w:val="00033AB7"/>
    <w:rsid w:val="00034B0A"/>
    <w:rsid w:val="00035159"/>
    <w:rsid w:val="000368EA"/>
    <w:rsid w:val="000402D7"/>
    <w:rsid w:val="00040313"/>
    <w:rsid w:val="000419A5"/>
    <w:rsid w:val="000429DA"/>
    <w:rsid w:val="000430F0"/>
    <w:rsid w:val="00043A9A"/>
    <w:rsid w:val="000448A4"/>
    <w:rsid w:val="00044A2C"/>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B48"/>
    <w:rsid w:val="00073F32"/>
    <w:rsid w:val="00074237"/>
    <w:rsid w:val="00074E69"/>
    <w:rsid w:val="00074F42"/>
    <w:rsid w:val="00075302"/>
    <w:rsid w:val="000758E3"/>
    <w:rsid w:val="00076481"/>
    <w:rsid w:val="000774F0"/>
    <w:rsid w:val="00077BF2"/>
    <w:rsid w:val="00080E84"/>
    <w:rsid w:val="0008147E"/>
    <w:rsid w:val="00082431"/>
    <w:rsid w:val="00082D0C"/>
    <w:rsid w:val="0008300A"/>
    <w:rsid w:val="000830EB"/>
    <w:rsid w:val="0008373F"/>
    <w:rsid w:val="000838A2"/>
    <w:rsid w:val="0008395B"/>
    <w:rsid w:val="000842CC"/>
    <w:rsid w:val="00084831"/>
    <w:rsid w:val="00084C3B"/>
    <w:rsid w:val="00084DE8"/>
    <w:rsid w:val="00085BD6"/>
    <w:rsid w:val="00086845"/>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77FF"/>
    <w:rsid w:val="00097974"/>
    <w:rsid w:val="00097B51"/>
    <w:rsid w:val="000A03F7"/>
    <w:rsid w:val="000A0B8F"/>
    <w:rsid w:val="000A0C34"/>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B00CB"/>
    <w:rsid w:val="000B0192"/>
    <w:rsid w:val="000B0662"/>
    <w:rsid w:val="000B07AC"/>
    <w:rsid w:val="000B188D"/>
    <w:rsid w:val="000B29A2"/>
    <w:rsid w:val="000B365C"/>
    <w:rsid w:val="000B45C7"/>
    <w:rsid w:val="000B4877"/>
    <w:rsid w:val="000B4FCB"/>
    <w:rsid w:val="000B6255"/>
    <w:rsid w:val="000B6336"/>
    <w:rsid w:val="000B68AE"/>
    <w:rsid w:val="000C0432"/>
    <w:rsid w:val="000C09AE"/>
    <w:rsid w:val="000C1244"/>
    <w:rsid w:val="000C1AD1"/>
    <w:rsid w:val="000C1BB9"/>
    <w:rsid w:val="000C299C"/>
    <w:rsid w:val="000C3AD0"/>
    <w:rsid w:val="000C3B14"/>
    <w:rsid w:val="000C3C39"/>
    <w:rsid w:val="000C3F35"/>
    <w:rsid w:val="000C48B4"/>
    <w:rsid w:val="000C48EE"/>
    <w:rsid w:val="000C6108"/>
    <w:rsid w:val="000C64AD"/>
    <w:rsid w:val="000C6B2B"/>
    <w:rsid w:val="000C6DA8"/>
    <w:rsid w:val="000C6E6E"/>
    <w:rsid w:val="000C7123"/>
    <w:rsid w:val="000C73CA"/>
    <w:rsid w:val="000C74B3"/>
    <w:rsid w:val="000C7AED"/>
    <w:rsid w:val="000D03AC"/>
    <w:rsid w:val="000D1003"/>
    <w:rsid w:val="000D10BE"/>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4C3F"/>
    <w:rsid w:val="000E4ECD"/>
    <w:rsid w:val="000E5660"/>
    <w:rsid w:val="000E57E0"/>
    <w:rsid w:val="000E740D"/>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A73"/>
    <w:rsid w:val="00104BFD"/>
    <w:rsid w:val="001057EE"/>
    <w:rsid w:val="00106C41"/>
    <w:rsid w:val="00106EFE"/>
    <w:rsid w:val="0010797E"/>
    <w:rsid w:val="00107E35"/>
    <w:rsid w:val="00107FF1"/>
    <w:rsid w:val="0011229F"/>
    <w:rsid w:val="0011281C"/>
    <w:rsid w:val="0011295B"/>
    <w:rsid w:val="001150D6"/>
    <w:rsid w:val="00115940"/>
    <w:rsid w:val="00115D81"/>
    <w:rsid w:val="001168EF"/>
    <w:rsid w:val="00120465"/>
    <w:rsid w:val="00120F4A"/>
    <w:rsid w:val="001233CE"/>
    <w:rsid w:val="00123426"/>
    <w:rsid w:val="00126673"/>
    <w:rsid w:val="001266FC"/>
    <w:rsid w:val="001302EB"/>
    <w:rsid w:val="00130B9D"/>
    <w:rsid w:val="00130F00"/>
    <w:rsid w:val="0013170E"/>
    <w:rsid w:val="001319B4"/>
    <w:rsid w:val="0013254C"/>
    <w:rsid w:val="00132F93"/>
    <w:rsid w:val="0013400D"/>
    <w:rsid w:val="00134092"/>
    <w:rsid w:val="00134158"/>
    <w:rsid w:val="001341DA"/>
    <w:rsid w:val="0013430C"/>
    <w:rsid w:val="001349A1"/>
    <w:rsid w:val="00135453"/>
    <w:rsid w:val="00135842"/>
    <w:rsid w:val="001364D5"/>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55"/>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243D"/>
    <w:rsid w:val="001631EA"/>
    <w:rsid w:val="001642C4"/>
    <w:rsid w:val="001642D2"/>
    <w:rsid w:val="001651C0"/>
    <w:rsid w:val="00165227"/>
    <w:rsid w:val="00165F41"/>
    <w:rsid w:val="001669EF"/>
    <w:rsid w:val="00166A76"/>
    <w:rsid w:val="0016742D"/>
    <w:rsid w:val="0016761D"/>
    <w:rsid w:val="00167C73"/>
    <w:rsid w:val="0017057C"/>
    <w:rsid w:val="00171A2D"/>
    <w:rsid w:val="00172326"/>
    <w:rsid w:val="0017246E"/>
    <w:rsid w:val="00172527"/>
    <w:rsid w:val="00172D37"/>
    <w:rsid w:val="00172E21"/>
    <w:rsid w:val="00173CF4"/>
    <w:rsid w:val="0017508A"/>
    <w:rsid w:val="001750DF"/>
    <w:rsid w:val="00175CCA"/>
    <w:rsid w:val="001762C7"/>
    <w:rsid w:val="0017666D"/>
    <w:rsid w:val="00176D94"/>
    <w:rsid w:val="00176E47"/>
    <w:rsid w:val="00180B9B"/>
    <w:rsid w:val="00181E26"/>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F6D"/>
    <w:rsid w:val="00194D09"/>
    <w:rsid w:val="0019547D"/>
    <w:rsid w:val="00195DF1"/>
    <w:rsid w:val="00196143"/>
    <w:rsid w:val="001964E2"/>
    <w:rsid w:val="0019764E"/>
    <w:rsid w:val="00197A60"/>
    <w:rsid w:val="001A04C8"/>
    <w:rsid w:val="001A110C"/>
    <w:rsid w:val="001A119B"/>
    <w:rsid w:val="001A4355"/>
    <w:rsid w:val="001A5351"/>
    <w:rsid w:val="001A5CB2"/>
    <w:rsid w:val="001A67FF"/>
    <w:rsid w:val="001A6A17"/>
    <w:rsid w:val="001A78AC"/>
    <w:rsid w:val="001A7E28"/>
    <w:rsid w:val="001B014B"/>
    <w:rsid w:val="001B0655"/>
    <w:rsid w:val="001B0A2A"/>
    <w:rsid w:val="001B18D2"/>
    <w:rsid w:val="001B1F34"/>
    <w:rsid w:val="001B28C1"/>
    <w:rsid w:val="001B31A9"/>
    <w:rsid w:val="001B37A6"/>
    <w:rsid w:val="001B5C01"/>
    <w:rsid w:val="001B5D31"/>
    <w:rsid w:val="001B672E"/>
    <w:rsid w:val="001B69B2"/>
    <w:rsid w:val="001B6D01"/>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5F6B"/>
    <w:rsid w:val="001C72AC"/>
    <w:rsid w:val="001C72FD"/>
    <w:rsid w:val="001C7986"/>
    <w:rsid w:val="001D1266"/>
    <w:rsid w:val="001D14DC"/>
    <w:rsid w:val="001D266B"/>
    <w:rsid w:val="001D2B11"/>
    <w:rsid w:val="001D31BD"/>
    <w:rsid w:val="001D356C"/>
    <w:rsid w:val="001D452F"/>
    <w:rsid w:val="001E0312"/>
    <w:rsid w:val="001E0F43"/>
    <w:rsid w:val="001E1DF8"/>
    <w:rsid w:val="001E3A04"/>
    <w:rsid w:val="001E40E4"/>
    <w:rsid w:val="001E41A0"/>
    <w:rsid w:val="001E4444"/>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29DA"/>
    <w:rsid w:val="001F4226"/>
    <w:rsid w:val="001F530B"/>
    <w:rsid w:val="001F6C9F"/>
    <w:rsid w:val="001F7283"/>
    <w:rsid w:val="001F73D7"/>
    <w:rsid w:val="001F7547"/>
    <w:rsid w:val="001F781D"/>
    <w:rsid w:val="00200F52"/>
    <w:rsid w:val="00201886"/>
    <w:rsid w:val="00201CDD"/>
    <w:rsid w:val="00202D78"/>
    <w:rsid w:val="00202E27"/>
    <w:rsid w:val="00203457"/>
    <w:rsid w:val="00203D18"/>
    <w:rsid w:val="0020443F"/>
    <w:rsid w:val="002105A1"/>
    <w:rsid w:val="0021070C"/>
    <w:rsid w:val="002108A2"/>
    <w:rsid w:val="00211AAB"/>
    <w:rsid w:val="002121E5"/>
    <w:rsid w:val="00212A86"/>
    <w:rsid w:val="00212E45"/>
    <w:rsid w:val="00213447"/>
    <w:rsid w:val="00213E14"/>
    <w:rsid w:val="00214001"/>
    <w:rsid w:val="00214B4D"/>
    <w:rsid w:val="002150EF"/>
    <w:rsid w:val="00215132"/>
    <w:rsid w:val="002157B1"/>
    <w:rsid w:val="00216E40"/>
    <w:rsid w:val="00216E5D"/>
    <w:rsid w:val="00217054"/>
    <w:rsid w:val="00220593"/>
    <w:rsid w:val="00220D13"/>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727F"/>
    <w:rsid w:val="00237A90"/>
    <w:rsid w:val="00237DB4"/>
    <w:rsid w:val="00240435"/>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56B"/>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63DA"/>
    <w:rsid w:val="0026658F"/>
    <w:rsid w:val="002672E4"/>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2E2"/>
    <w:rsid w:val="00293422"/>
    <w:rsid w:val="00293FD7"/>
    <w:rsid w:val="002940D6"/>
    <w:rsid w:val="00295CBB"/>
    <w:rsid w:val="00296319"/>
    <w:rsid w:val="002963CC"/>
    <w:rsid w:val="002964FE"/>
    <w:rsid w:val="002969BA"/>
    <w:rsid w:val="00296B9B"/>
    <w:rsid w:val="00296F29"/>
    <w:rsid w:val="002971DC"/>
    <w:rsid w:val="00297385"/>
    <w:rsid w:val="00297D63"/>
    <w:rsid w:val="002A0155"/>
    <w:rsid w:val="002A0216"/>
    <w:rsid w:val="002A2B92"/>
    <w:rsid w:val="002A5430"/>
    <w:rsid w:val="002A55E1"/>
    <w:rsid w:val="002A72BD"/>
    <w:rsid w:val="002A788B"/>
    <w:rsid w:val="002A7A03"/>
    <w:rsid w:val="002A7B63"/>
    <w:rsid w:val="002A7D7B"/>
    <w:rsid w:val="002B34D5"/>
    <w:rsid w:val="002B4C36"/>
    <w:rsid w:val="002B4EBC"/>
    <w:rsid w:val="002B6A17"/>
    <w:rsid w:val="002B7B8E"/>
    <w:rsid w:val="002C0C00"/>
    <w:rsid w:val="002C151A"/>
    <w:rsid w:val="002C1B8D"/>
    <w:rsid w:val="002C1D46"/>
    <w:rsid w:val="002C2C11"/>
    <w:rsid w:val="002C3364"/>
    <w:rsid w:val="002C3A6C"/>
    <w:rsid w:val="002C3C54"/>
    <w:rsid w:val="002C4B4D"/>
    <w:rsid w:val="002C5682"/>
    <w:rsid w:val="002C59B1"/>
    <w:rsid w:val="002D09C6"/>
    <w:rsid w:val="002D179A"/>
    <w:rsid w:val="002D19F6"/>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3BF5"/>
    <w:rsid w:val="0030408A"/>
    <w:rsid w:val="003040A9"/>
    <w:rsid w:val="003057F9"/>
    <w:rsid w:val="00306EDE"/>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11E0"/>
    <w:rsid w:val="00321961"/>
    <w:rsid w:val="00321AC0"/>
    <w:rsid w:val="00321F2C"/>
    <w:rsid w:val="00323633"/>
    <w:rsid w:val="00323A9A"/>
    <w:rsid w:val="00325DE1"/>
    <w:rsid w:val="00326D8B"/>
    <w:rsid w:val="00327E17"/>
    <w:rsid w:val="00331E35"/>
    <w:rsid w:val="00332943"/>
    <w:rsid w:val="003331A5"/>
    <w:rsid w:val="00333F32"/>
    <w:rsid w:val="00333FFB"/>
    <w:rsid w:val="0033435B"/>
    <w:rsid w:val="00334CC4"/>
    <w:rsid w:val="003353F0"/>
    <w:rsid w:val="003354DC"/>
    <w:rsid w:val="003356C6"/>
    <w:rsid w:val="0033630E"/>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BD7"/>
    <w:rsid w:val="00351E66"/>
    <w:rsid w:val="0035217F"/>
    <w:rsid w:val="003523C6"/>
    <w:rsid w:val="00352520"/>
    <w:rsid w:val="00353B01"/>
    <w:rsid w:val="0035493C"/>
    <w:rsid w:val="00354DFD"/>
    <w:rsid w:val="003557F5"/>
    <w:rsid w:val="00355A63"/>
    <w:rsid w:val="00355E8A"/>
    <w:rsid w:val="00356429"/>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4BDF"/>
    <w:rsid w:val="003758D4"/>
    <w:rsid w:val="00375C02"/>
    <w:rsid w:val="00376065"/>
    <w:rsid w:val="003815E1"/>
    <w:rsid w:val="00381738"/>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260"/>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D60"/>
    <w:rsid w:val="003C1F09"/>
    <w:rsid w:val="003C2443"/>
    <w:rsid w:val="003C30E0"/>
    <w:rsid w:val="003C41DF"/>
    <w:rsid w:val="003C4339"/>
    <w:rsid w:val="003C5758"/>
    <w:rsid w:val="003C5BA3"/>
    <w:rsid w:val="003C5EB7"/>
    <w:rsid w:val="003C6E17"/>
    <w:rsid w:val="003C6FB9"/>
    <w:rsid w:val="003C7C76"/>
    <w:rsid w:val="003D0A3C"/>
    <w:rsid w:val="003D164A"/>
    <w:rsid w:val="003D2CE2"/>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873"/>
    <w:rsid w:val="003F0A30"/>
    <w:rsid w:val="003F1274"/>
    <w:rsid w:val="003F226E"/>
    <w:rsid w:val="003F2560"/>
    <w:rsid w:val="003F3027"/>
    <w:rsid w:val="003F33CF"/>
    <w:rsid w:val="003F41F7"/>
    <w:rsid w:val="003F4DB1"/>
    <w:rsid w:val="003F51EC"/>
    <w:rsid w:val="003F6777"/>
    <w:rsid w:val="003F6FB9"/>
    <w:rsid w:val="003F723D"/>
    <w:rsid w:val="003F728C"/>
    <w:rsid w:val="003F76E5"/>
    <w:rsid w:val="00400313"/>
    <w:rsid w:val="0040076F"/>
    <w:rsid w:val="0040089D"/>
    <w:rsid w:val="00400A5F"/>
    <w:rsid w:val="004014BE"/>
    <w:rsid w:val="004019D4"/>
    <w:rsid w:val="00402185"/>
    <w:rsid w:val="004021F0"/>
    <w:rsid w:val="00402D20"/>
    <w:rsid w:val="00402F80"/>
    <w:rsid w:val="00403388"/>
    <w:rsid w:val="004036DC"/>
    <w:rsid w:val="0040494C"/>
    <w:rsid w:val="00404D45"/>
    <w:rsid w:val="00405040"/>
    <w:rsid w:val="00405A25"/>
    <w:rsid w:val="00406130"/>
    <w:rsid w:val="00406BAB"/>
    <w:rsid w:val="00407C06"/>
    <w:rsid w:val="00410624"/>
    <w:rsid w:val="00411AA0"/>
    <w:rsid w:val="004125B0"/>
    <w:rsid w:val="00412ED6"/>
    <w:rsid w:val="0041323B"/>
    <w:rsid w:val="0041351E"/>
    <w:rsid w:val="00413E8F"/>
    <w:rsid w:val="0041462E"/>
    <w:rsid w:val="0041586A"/>
    <w:rsid w:val="00415B71"/>
    <w:rsid w:val="00415D1F"/>
    <w:rsid w:val="00415E19"/>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4C4"/>
    <w:rsid w:val="00426D30"/>
    <w:rsid w:val="00426E88"/>
    <w:rsid w:val="0043157C"/>
    <w:rsid w:val="0043163A"/>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5BA6"/>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64C"/>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D16"/>
    <w:rsid w:val="004A715B"/>
    <w:rsid w:val="004A792E"/>
    <w:rsid w:val="004A7CDB"/>
    <w:rsid w:val="004A7D97"/>
    <w:rsid w:val="004B06A6"/>
    <w:rsid w:val="004B0B7B"/>
    <w:rsid w:val="004B250B"/>
    <w:rsid w:val="004B345C"/>
    <w:rsid w:val="004B4F9E"/>
    <w:rsid w:val="004B5A03"/>
    <w:rsid w:val="004B6114"/>
    <w:rsid w:val="004B6265"/>
    <w:rsid w:val="004C00C5"/>
    <w:rsid w:val="004C1242"/>
    <w:rsid w:val="004C153D"/>
    <w:rsid w:val="004C17DE"/>
    <w:rsid w:val="004C1D8D"/>
    <w:rsid w:val="004C1E29"/>
    <w:rsid w:val="004C32D7"/>
    <w:rsid w:val="004C3F08"/>
    <w:rsid w:val="004C4397"/>
    <w:rsid w:val="004C4B55"/>
    <w:rsid w:val="004C5914"/>
    <w:rsid w:val="004C68C5"/>
    <w:rsid w:val="004C6BBF"/>
    <w:rsid w:val="004C6C76"/>
    <w:rsid w:val="004C73BD"/>
    <w:rsid w:val="004C7AF4"/>
    <w:rsid w:val="004C7BE0"/>
    <w:rsid w:val="004C7C14"/>
    <w:rsid w:val="004C7DD2"/>
    <w:rsid w:val="004D0155"/>
    <w:rsid w:val="004D053B"/>
    <w:rsid w:val="004D068E"/>
    <w:rsid w:val="004D1316"/>
    <w:rsid w:val="004D18BA"/>
    <w:rsid w:val="004D1FFE"/>
    <w:rsid w:val="004D2448"/>
    <w:rsid w:val="004D2D14"/>
    <w:rsid w:val="004D3FB9"/>
    <w:rsid w:val="004D4B62"/>
    <w:rsid w:val="004D4CBC"/>
    <w:rsid w:val="004D5448"/>
    <w:rsid w:val="004D60D6"/>
    <w:rsid w:val="004D74F8"/>
    <w:rsid w:val="004D79B4"/>
    <w:rsid w:val="004D7A8A"/>
    <w:rsid w:val="004E0FEC"/>
    <w:rsid w:val="004E38DD"/>
    <w:rsid w:val="004E38F7"/>
    <w:rsid w:val="004E454E"/>
    <w:rsid w:val="004E56BC"/>
    <w:rsid w:val="004E7F1A"/>
    <w:rsid w:val="004F0A62"/>
    <w:rsid w:val="004F11C1"/>
    <w:rsid w:val="004F1A97"/>
    <w:rsid w:val="004F1F2A"/>
    <w:rsid w:val="004F22E9"/>
    <w:rsid w:val="004F2715"/>
    <w:rsid w:val="004F2CD4"/>
    <w:rsid w:val="004F3271"/>
    <w:rsid w:val="004F3C46"/>
    <w:rsid w:val="004F3FA2"/>
    <w:rsid w:val="004F4664"/>
    <w:rsid w:val="004F56A8"/>
    <w:rsid w:val="004F5EC0"/>
    <w:rsid w:val="004F696D"/>
    <w:rsid w:val="00500119"/>
    <w:rsid w:val="005008BE"/>
    <w:rsid w:val="00500E68"/>
    <w:rsid w:val="0050162C"/>
    <w:rsid w:val="00501809"/>
    <w:rsid w:val="00502D93"/>
    <w:rsid w:val="00502F96"/>
    <w:rsid w:val="0050539B"/>
    <w:rsid w:val="005054AB"/>
    <w:rsid w:val="0050669D"/>
    <w:rsid w:val="00506EF0"/>
    <w:rsid w:val="00510BEB"/>
    <w:rsid w:val="00510ED1"/>
    <w:rsid w:val="00512242"/>
    <w:rsid w:val="005125CE"/>
    <w:rsid w:val="0051399D"/>
    <w:rsid w:val="00513DC2"/>
    <w:rsid w:val="00513EED"/>
    <w:rsid w:val="0051409E"/>
    <w:rsid w:val="00515012"/>
    <w:rsid w:val="0051507A"/>
    <w:rsid w:val="005152FD"/>
    <w:rsid w:val="005153F5"/>
    <w:rsid w:val="005156D4"/>
    <w:rsid w:val="00515FF6"/>
    <w:rsid w:val="00516269"/>
    <w:rsid w:val="00516F34"/>
    <w:rsid w:val="005176B7"/>
    <w:rsid w:val="005178FC"/>
    <w:rsid w:val="00517C17"/>
    <w:rsid w:val="0052066C"/>
    <w:rsid w:val="00520FBC"/>
    <w:rsid w:val="00521346"/>
    <w:rsid w:val="0052179A"/>
    <w:rsid w:val="005218F4"/>
    <w:rsid w:val="0052283E"/>
    <w:rsid w:val="0052293B"/>
    <w:rsid w:val="00523A36"/>
    <w:rsid w:val="00523D34"/>
    <w:rsid w:val="005242EC"/>
    <w:rsid w:val="00524A7C"/>
    <w:rsid w:val="00525629"/>
    <w:rsid w:val="0052599F"/>
    <w:rsid w:val="005260D7"/>
    <w:rsid w:val="00526103"/>
    <w:rsid w:val="005265C5"/>
    <w:rsid w:val="005267A8"/>
    <w:rsid w:val="005267F4"/>
    <w:rsid w:val="00526C29"/>
    <w:rsid w:val="00526C72"/>
    <w:rsid w:val="00526D01"/>
    <w:rsid w:val="005317C6"/>
    <w:rsid w:val="00531EA2"/>
    <w:rsid w:val="00532360"/>
    <w:rsid w:val="00532E93"/>
    <w:rsid w:val="0053330E"/>
    <w:rsid w:val="00533AA7"/>
    <w:rsid w:val="005340DF"/>
    <w:rsid w:val="0053437D"/>
    <w:rsid w:val="0053533F"/>
    <w:rsid w:val="00535844"/>
    <w:rsid w:val="00535ADF"/>
    <w:rsid w:val="00536304"/>
    <w:rsid w:val="0053638B"/>
    <w:rsid w:val="00536CC4"/>
    <w:rsid w:val="0053717C"/>
    <w:rsid w:val="0053799A"/>
    <w:rsid w:val="0054094E"/>
    <w:rsid w:val="00541A33"/>
    <w:rsid w:val="005426AB"/>
    <w:rsid w:val="00542C10"/>
    <w:rsid w:val="00542D9E"/>
    <w:rsid w:val="00542FF9"/>
    <w:rsid w:val="00543AE7"/>
    <w:rsid w:val="00543D3E"/>
    <w:rsid w:val="005454FE"/>
    <w:rsid w:val="00545DFB"/>
    <w:rsid w:val="00546104"/>
    <w:rsid w:val="00546AC3"/>
    <w:rsid w:val="00546E65"/>
    <w:rsid w:val="00550664"/>
    <w:rsid w:val="00551282"/>
    <w:rsid w:val="0055224B"/>
    <w:rsid w:val="005525CF"/>
    <w:rsid w:val="005526A3"/>
    <w:rsid w:val="00552E9E"/>
    <w:rsid w:val="00553326"/>
    <w:rsid w:val="00554E5D"/>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435"/>
    <w:rsid w:val="00575C41"/>
    <w:rsid w:val="00576A4E"/>
    <w:rsid w:val="00576EEB"/>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542"/>
    <w:rsid w:val="0059573B"/>
    <w:rsid w:val="0059647B"/>
    <w:rsid w:val="005969D0"/>
    <w:rsid w:val="0059748B"/>
    <w:rsid w:val="005977BF"/>
    <w:rsid w:val="005979A1"/>
    <w:rsid w:val="005A04ED"/>
    <w:rsid w:val="005A0DB4"/>
    <w:rsid w:val="005A1334"/>
    <w:rsid w:val="005A1582"/>
    <w:rsid w:val="005A2A6C"/>
    <w:rsid w:val="005A3008"/>
    <w:rsid w:val="005A379E"/>
    <w:rsid w:val="005A39D9"/>
    <w:rsid w:val="005A39F6"/>
    <w:rsid w:val="005A3BBE"/>
    <w:rsid w:val="005A45CB"/>
    <w:rsid w:val="005A4AFA"/>
    <w:rsid w:val="005A50D0"/>
    <w:rsid w:val="005A648A"/>
    <w:rsid w:val="005A6E7C"/>
    <w:rsid w:val="005A704C"/>
    <w:rsid w:val="005A7B0A"/>
    <w:rsid w:val="005B02B1"/>
    <w:rsid w:val="005B0FAE"/>
    <w:rsid w:val="005B1309"/>
    <w:rsid w:val="005B1429"/>
    <w:rsid w:val="005B216F"/>
    <w:rsid w:val="005B2659"/>
    <w:rsid w:val="005B3D9D"/>
    <w:rsid w:val="005B48A8"/>
    <w:rsid w:val="005B50C0"/>
    <w:rsid w:val="005B51D1"/>
    <w:rsid w:val="005B5C20"/>
    <w:rsid w:val="005B6725"/>
    <w:rsid w:val="005B6E52"/>
    <w:rsid w:val="005B7CAB"/>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350"/>
    <w:rsid w:val="005E6C21"/>
    <w:rsid w:val="005E6CA1"/>
    <w:rsid w:val="005E72EF"/>
    <w:rsid w:val="005E74F6"/>
    <w:rsid w:val="005F0127"/>
    <w:rsid w:val="005F0743"/>
    <w:rsid w:val="005F2D40"/>
    <w:rsid w:val="005F3901"/>
    <w:rsid w:val="005F501C"/>
    <w:rsid w:val="005F532D"/>
    <w:rsid w:val="005F580C"/>
    <w:rsid w:val="005F62D8"/>
    <w:rsid w:val="005F6F4D"/>
    <w:rsid w:val="00600432"/>
    <w:rsid w:val="00602017"/>
    <w:rsid w:val="0060241B"/>
    <w:rsid w:val="006024A8"/>
    <w:rsid w:val="0060273D"/>
    <w:rsid w:val="00603802"/>
    <w:rsid w:val="00603C60"/>
    <w:rsid w:val="00604000"/>
    <w:rsid w:val="00604857"/>
    <w:rsid w:val="00605156"/>
    <w:rsid w:val="00605A62"/>
    <w:rsid w:val="00605E9E"/>
    <w:rsid w:val="00606D08"/>
    <w:rsid w:val="00607607"/>
    <w:rsid w:val="0061002D"/>
    <w:rsid w:val="00610B41"/>
    <w:rsid w:val="00610C68"/>
    <w:rsid w:val="00611051"/>
    <w:rsid w:val="00611BF5"/>
    <w:rsid w:val="00611CE7"/>
    <w:rsid w:val="00611D71"/>
    <w:rsid w:val="0061281E"/>
    <w:rsid w:val="00613D64"/>
    <w:rsid w:val="00613E76"/>
    <w:rsid w:val="006155EE"/>
    <w:rsid w:val="006160EB"/>
    <w:rsid w:val="00616E42"/>
    <w:rsid w:val="006173BE"/>
    <w:rsid w:val="00620C4F"/>
    <w:rsid w:val="00621966"/>
    <w:rsid w:val="00621A94"/>
    <w:rsid w:val="0062282B"/>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243"/>
    <w:rsid w:val="00642327"/>
    <w:rsid w:val="006428DE"/>
    <w:rsid w:val="00642B1D"/>
    <w:rsid w:val="00642BA1"/>
    <w:rsid w:val="00643B9B"/>
    <w:rsid w:val="00645890"/>
    <w:rsid w:val="00645E52"/>
    <w:rsid w:val="00645EA7"/>
    <w:rsid w:val="0064617E"/>
    <w:rsid w:val="0064629C"/>
    <w:rsid w:val="006462CD"/>
    <w:rsid w:val="00646D7C"/>
    <w:rsid w:val="00647DE6"/>
    <w:rsid w:val="00647F24"/>
    <w:rsid w:val="00650B64"/>
    <w:rsid w:val="00650D25"/>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78C"/>
    <w:rsid w:val="006608B9"/>
    <w:rsid w:val="006616D5"/>
    <w:rsid w:val="00661C7B"/>
    <w:rsid w:val="00663952"/>
    <w:rsid w:val="00664B1C"/>
    <w:rsid w:val="00665158"/>
    <w:rsid w:val="00666259"/>
    <w:rsid w:val="00667139"/>
    <w:rsid w:val="006679CE"/>
    <w:rsid w:val="00667B69"/>
    <w:rsid w:val="00670DEB"/>
    <w:rsid w:val="00670ECC"/>
    <w:rsid w:val="00671C8F"/>
    <w:rsid w:val="00672A58"/>
    <w:rsid w:val="006733B2"/>
    <w:rsid w:val="006800E3"/>
    <w:rsid w:val="00680923"/>
    <w:rsid w:val="00680E44"/>
    <w:rsid w:val="0068197E"/>
    <w:rsid w:val="00682023"/>
    <w:rsid w:val="00682261"/>
    <w:rsid w:val="00683031"/>
    <w:rsid w:val="00683C0B"/>
    <w:rsid w:val="00684709"/>
    <w:rsid w:val="00684D74"/>
    <w:rsid w:val="00684E20"/>
    <w:rsid w:val="006850DC"/>
    <w:rsid w:val="006851A6"/>
    <w:rsid w:val="00686299"/>
    <w:rsid w:val="0068691D"/>
    <w:rsid w:val="00686E2F"/>
    <w:rsid w:val="00687390"/>
    <w:rsid w:val="006879C4"/>
    <w:rsid w:val="00690690"/>
    <w:rsid w:val="006907CF"/>
    <w:rsid w:val="0069160F"/>
    <w:rsid w:val="006917B8"/>
    <w:rsid w:val="0069229E"/>
    <w:rsid w:val="00692AFA"/>
    <w:rsid w:val="00692B17"/>
    <w:rsid w:val="00693108"/>
    <w:rsid w:val="00693EBF"/>
    <w:rsid w:val="006941EF"/>
    <w:rsid w:val="00694716"/>
    <w:rsid w:val="00695C6E"/>
    <w:rsid w:val="00695D20"/>
    <w:rsid w:val="006967CF"/>
    <w:rsid w:val="00697668"/>
    <w:rsid w:val="00697D9A"/>
    <w:rsid w:val="006A09BF"/>
    <w:rsid w:val="006A2190"/>
    <w:rsid w:val="006A2333"/>
    <w:rsid w:val="006A2461"/>
    <w:rsid w:val="006A32C9"/>
    <w:rsid w:val="006A3BD8"/>
    <w:rsid w:val="006A6198"/>
    <w:rsid w:val="006A6EBE"/>
    <w:rsid w:val="006A71C7"/>
    <w:rsid w:val="006A740E"/>
    <w:rsid w:val="006A757D"/>
    <w:rsid w:val="006B3B48"/>
    <w:rsid w:val="006B5266"/>
    <w:rsid w:val="006B57CA"/>
    <w:rsid w:val="006B58B5"/>
    <w:rsid w:val="006B6C21"/>
    <w:rsid w:val="006B796E"/>
    <w:rsid w:val="006C0458"/>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31BB"/>
    <w:rsid w:val="006D36CD"/>
    <w:rsid w:val="006D4075"/>
    <w:rsid w:val="006D4A11"/>
    <w:rsid w:val="006D697C"/>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62F4"/>
    <w:rsid w:val="006E6B90"/>
    <w:rsid w:val="006F019E"/>
    <w:rsid w:val="006F0933"/>
    <w:rsid w:val="006F0D72"/>
    <w:rsid w:val="006F1C33"/>
    <w:rsid w:val="006F272F"/>
    <w:rsid w:val="006F2F27"/>
    <w:rsid w:val="006F34C4"/>
    <w:rsid w:val="006F448D"/>
    <w:rsid w:val="006F553D"/>
    <w:rsid w:val="006F5C7C"/>
    <w:rsid w:val="006F627F"/>
    <w:rsid w:val="006F7C64"/>
    <w:rsid w:val="007000AA"/>
    <w:rsid w:val="007003C6"/>
    <w:rsid w:val="007006C5"/>
    <w:rsid w:val="007009B2"/>
    <w:rsid w:val="00700C31"/>
    <w:rsid w:val="00702345"/>
    <w:rsid w:val="00702804"/>
    <w:rsid w:val="00702A97"/>
    <w:rsid w:val="00702ECA"/>
    <w:rsid w:val="00703C0A"/>
    <w:rsid w:val="00704E5B"/>
    <w:rsid w:val="007055A2"/>
    <w:rsid w:val="007057B6"/>
    <w:rsid w:val="007060E9"/>
    <w:rsid w:val="0070689A"/>
    <w:rsid w:val="00706C30"/>
    <w:rsid w:val="00706D5C"/>
    <w:rsid w:val="0071044E"/>
    <w:rsid w:val="0071077A"/>
    <w:rsid w:val="00710C1D"/>
    <w:rsid w:val="00711996"/>
    <w:rsid w:val="007141D0"/>
    <w:rsid w:val="0071462A"/>
    <w:rsid w:val="00714A1F"/>
    <w:rsid w:val="00714AD8"/>
    <w:rsid w:val="00716A04"/>
    <w:rsid w:val="00716D5C"/>
    <w:rsid w:val="00716DAC"/>
    <w:rsid w:val="00716FCE"/>
    <w:rsid w:val="00717177"/>
    <w:rsid w:val="007215B6"/>
    <w:rsid w:val="0072178B"/>
    <w:rsid w:val="00721A65"/>
    <w:rsid w:val="00721A9C"/>
    <w:rsid w:val="00721B7C"/>
    <w:rsid w:val="00721D87"/>
    <w:rsid w:val="0072309A"/>
    <w:rsid w:val="00724626"/>
    <w:rsid w:val="00724D10"/>
    <w:rsid w:val="00725CF5"/>
    <w:rsid w:val="00726735"/>
    <w:rsid w:val="00726863"/>
    <w:rsid w:val="00726CA0"/>
    <w:rsid w:val="00726E3A"/>
    <w:rsid w:val="00730990"/>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2EF8"/>
    <w:rsid w:val="00753A50"/>
    <w:rsid w:val="007549FC"/>
    <w:rsid w:val="00756155"/>
    <w:rsid w:val="0075683F"/>
    <w:rsid w:val="00756858"/>
    <w:rsid w:val="00756E26"/>
    <w:rsid w:val="00757EBF"/>
    <w:rsid w:val="00760819"/>
    <w:rsid w:val="00760E32"/>
    <w:rsid w:val="007613CC"/>
    <w:rsid w:val="007615EF"/>
    <w:rsid w:val="00761F77"/>
    <w:rsid w:val="00763BC8"/>
    <w:rsid w:val="007645A8"/>
    <w:rsid w:val="00765AE8"/>
    <w:rsid w:val="00765F0A"/>
    <w:rsid w:val="00766680"/>
    <w:rsid w:val="0076686D"/>
    <w:rsid w:val="00767C9B"/>
    <w:rsid w:val="00767CAA"/>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2D16"/>
    <w:rsid w:val="00783368"/>
    <w:rsid w:val="00783607"/>
    <w:rsid w:val="00783786"/>
    <w:rsid w:val="007843FA"/>
    <w:rsid w:val="0078471A"/>
    <w:rsid w:val="00785063"/>
    <w:rsid w:val="00786922"/>
    <w:rsid w:val="007877AE"/>
    <w:rsid w:val="0079056C"/>
    <w:rsid w:val="007917F8"/>
    <w:rsid w:val="007920AB"/>
    <w:rsid w:val="007927B1"/>
    <w:rsid w:val="007927EC"/>
    <w:rsid w:val="00794ED3"/>
    <w:rsid w:val="00795672"/>
    <w:rsid w:val="00796285"/>
    <w:rsid w:val="00796AF3"/>
    <w:rsid w:val="00796B1B"/>
    <w:rsid w:val="00796ECA"/>
    <w:rsid w:val="00797C7B"/>
    <w:rsid w:val="007A0164"/>
    <w:rsid w:val="007A0A26"/>
    <w:rsid w:val="007A0FBB"/>
    <w:rsid w:val="007A2CD6"/>
    <w:rsid w:val="007A335E"/>
    <w:rsid w:val="007A4F00"/>
    <w:rsid w:val="007A5365"/>
    <w:rsid w:val="007A542B"/>
    <w:rsid w:val="007A5E24"/>
    <w:rsid w:val="007A5E5F"/>
    <w:rsid w:val="007A6530"/>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874"/>
    <w:rsid w:val="007B49F8"/>
    <w:rsid w:val="007B4F2A"/>
    <w:rsid w:val="007B526A"/>
    <w:rsid w:val="007B5F06"/>
    <w:rsid w:val="007B618D"/>
    <w:rsid w:val="007B6395"/>
    <w:rsid w:val="007B65E5"/>
    <w:rsid w:val="007B6C40"/>
    <w:rsid w:val="007B72CB"/>
    <w:rsid w:val="007B7D1B"/>
    <w:rsid w:val="007C0532"/>
    <w:rsid w:val="007C14EE"/>
    <w:rsid w:val="007C1ACF"/>
    <w:rsid w:val="007C2AA0"/>
    <w:rsid w:val="007C31FA"/>
    <w:rsid w:val="007C474A"/>
    <w:rsid w:val="007C4A46"/>
    <w:rsid w:val="007C4E23"/>
    <w:rsid w:val="007C65E6"/>
    <w:rsid w:val="007C6E62"/>
    <w:rsid w:val="007C793A"/>
    <w:rsid w:val="007C7E08"/>
    <w:rsid w:val="007D026D"/>
    <w:rsid w:val="007D078F"/>
    <w:rsid w:val="007D1477"/>
    <w:rsid w:val="007D35DC"/>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FBA"/>
    <w:rsid w:val="0080029F"/>
    <w:rsid w:val="0080059E"/>
    <w:rsid w:val="008006E5"/>
    <w:rsid w:val="00800996"/>
    <w:rsid w:val="00800A6B"/>
    <w:rsid w:val="00801E52"/>
    <w:rsid w:val="00802C17"/>
    <w:rsid w:val="00802E1D"/>
    <w:rsid w:val="00803A8A"/>
    <w:rsid w:val="00803DD4"/>
    <w:rsid w:val="00803E02"/>
    <w:rsid w:val="00804D82"/>
    <w:rsid w:val="008050C2"/>
    <w:rsid w:val="00805C20"/>
    <w:rsid w:val="00807A58"/>
    <w:rsid w:val="0081016D"/>
    <w:rsid w:val="0081081F"/>
    <w:rsid w:val="0081134F"/>
    <w:rsid w:val="00811CD8"/>
    <w:rsid w:val="008122C3"/>
    <w:rsid w:val="008128DC"/>
    <w:rsid w:val="0081343A"/>
    <w:rsid w:val="0081375A"/>
    <w:rsid w:val="00813EF2"/>
    <w:rsid w:val="00813FC9"/>
    <w:rsid w:val="00814E73"/>
    <w:rsid w:val="00815043"/>
    <w:rsid w:val="00815641"/>
    <w:rsid w:val="00815888"/>
    <w:rsid w:val="00816C7E"/>
    <w:rsid w:val="00817371"/>
    <w:rsid w:val="00820173"/>
    <w:rsid w:val="008201E0"/>
    <w:rsid w:val="008206C1"/>
    <w:rsid w:val="0082077E"/>
    <w:rsid w:val="00821AC3"/>
    <w:rsid w:val="00822FC7"/>
    <w:rsid w:val="00824D79"/>
    <w:rsid w:val="00826D63"/>
    <w:rsid w:val="00826EF6"/>
    <w:rsid w:val="00826F2A"/>
    <w:rsid w:val="0083015C"/>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579"/>
    <w:rsid w:val="008460DD"/>
    <w:rsid w:val="00846108"/>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CFF"/>
    <w:rsid w:val="00857D8A"/>
    <w:rsid w:val="0086012E"/>
    <w:rsid w:val="00860295"/>
    <w:rsid w:val="008619F7"/>
    <w:rsid w:val="00861B0F"/>
    <w:rsid w:val="00861D8B"/>
    <w:rsid w:val="00863AD0"/>
    <w:rsid w:val="00864116"/>
    <w:rsid w:val="0086499B"/>
    <w:rsid w:val="008661EE"/>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7B77"/>
    <w:rsid w:val="00877E7C"/>
    <w:rsid w:val="00880965"/>
    <w:rsid w:val="00880A86"/>
    <w:rsid w:val="00880D08"/>
    <w:rsid w:val="00881532"/>
    <w:rsid w:val="00881553"/>
    <w:rsid w:val="0088207A"/>
    <w:rsid w:val="0088208B"/>
    <w:rsid w:val="00882BAE"/>
    <w:rsid w:val="00883018"/>
    <w:rsid w:val="00884784"/>
    <w:rsid w:val="00884D5B"/>
    <w:rsid w:val="0088515E"/>
    <w:rsid w:val="00886783"/>
    <w:rsid w:val="00886F5E"/>
    <w:rsid w:val="00887596"/>
    <w:rsid w:val="00892B5A"/>
    <w:rsid w:val="00893E06"/>
    <w:rsid w:val="00894645"/>
    <w:rsid w:val="00894D74"/>
    <w:rsid w:val="00895928"/>
    <w:rsid w:val="00895A69"/>
    <w:rsid w:val="00895D22"/>
    <w:rsid w:val="008967D6"/>
    <w:rsid w:val="00896CB9"/>
    <w:rsid w:val="00896E65"/>
    <w:rsid w:val="00897575"/>
    <w:rsid w:val="008A056B"/>
    <w:rsid w:val="008A07CD"/>
    <w:rsid w:val="008A2377"/>
    <w:rsid w:val="008A3030"/>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C78"/>
    <w:rsid w:val="008B72E5"/>
    <w:rsid w:val="008B7897"/>
    <w:rsid w:val="008C04FF"/>
    <w:rsid w:val="008C0547"/>
    <w:rsid w:val="008C0CC1"/>
    <w:rsid w:val="008C1851"/>
    <w:rsid w:val="008C1974"/>
    <w:rsid w:val="008C1EA9"/>
    <w:rsid w:val="008C2DCD"/>
    <w:rsid w:val="008C305A"/>
    <w:rsid w:val="008C7231"/>
    <w:rsid w:val="008C74EF"/>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0E83"/>
    <w:rsid w:val="008F11C8"/>
    <w:rsid w:val="008F1207"/>
    <w:rsid w:val="008F180B"/>
    <w:rsid w:val="008F2610"/>
    <w:rsid w:val="008F2668"/>
    <w:rsid w:val="008F2BD1"/>
    <w:rsid w:val="008F2DFA"/>
    <w:rsid w:val="008F32BF"/>
    <w:rsid w:val="008F39F8"/>
    <w:rsid w:val="008F440D"/>
    <w:rsid w:val="008F4CD5"/>
    <w:rsid w:val="008F53B9"/>
    <w:rsid w:val="008F5526"/>
    <w:rsid w:val="008F6283"/>
    <w:rsid w:val="008F6B0A"/>
    <w:rsid w:val="008F6F22"/>
    <w:rsid w:val="008F739F"/>
    <w:rsid w:val="00903161"/>
    <w:rsid w:val="00903573"/>
    <w:rsid w:val="00903E1F"/>
    <w:rsid w:val="0090460F"/>
    <w:rsid w:val="00905A80"/>
    <w:rsid w:val="00905CF5"/>
    <w:rsid w:val="00906436"/>
    <w:rsid w:val="00906481"/>
    <w:rsid w:val="00906983"/>
    <w:rsid w:val="00907A1C"/>
    <w:rsid w:val="00907BB8"/>
    <w:rsid w:val="00907BBA"/>
    <w:rsid w:val="00907ECD"/>
    <w:rsid w:val="0091044A"/>
    <w:rsid w:val="00914117"/>
    <w:rsid w:val="00916825"/>
    <w:rsid w:val="009169F9"/>
    <w:rsid w:val="00916E99"/>
    <w:rsid w:val="0092117F"/>
    <w:rsid w:val="00921522"/>
    <w:rsid w:val="00922105"/>
    <w:rsid w:val="009221B3"/>
    <w:rsid w:val="009236F0"/>
    <w:rsid w:val="00924D82"/>
    <w:rsid w:val="00925AFD"/>
    <w:rsid w:val="00925F49"/>
    <w:rsid w:val="009309DF"/>
    <w:rsid w:val="00930C95"/>
    <w:rsid w:val="00930F24"/>
    <w:rsid w:val="00930F5A"/>
    <w:rsid w:val="00930FAB"/>
    <w:rsid w:val="0093106F"/>
    <w:rsid w:val="00931BC6"/>
    <w:rsid w:val="00931FE3"/>
    <w:rsid w:val="00932288"/>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45966"/>
    <w:rsid w:val="00945C5D"/>
    <w:rsid w:val="009462DB"/>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9A5"/>
    <w:rsid w:val="00956ADD"/>
    <w:rsid w:val="009577C9"/>
    <w:rsid w:val="009603BD"/>
    <w:rsid w:val="00960BFD"/>
    <w:rsid w:val="0096180C"/>
    <w:rsid w:val="00963EFF"/>
    <w:rsid w:val="00964660"/>
    <w:rsid w:val="00964BE0"/>
    <w:rsid w:val="00965D10"/>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EA4"/>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D37"/>
    <w:rsid w:val="00994F17"/>
    <w:rsid w:val="00995160"/>
    <w:rsid w:val="00995F50"/>
    <w:rsid w:val="00996B68"/>
    <w:rsid w:val="00996FEF"/>
    <w:rsid w:val="009A001F"/>
    <w:rsid w:val="009A01BD"/>
    <w:rsid w:val="009A0227"/>
    <w:rsid w:val="009A206C"/>
    <w:rsid w:val="009A24CD"/>
    <w:rsid w:val="009A35E8"/>
    <w:rsid w:val="009A4478"/>
    <w:rsid w:val="009A4709"/>
    <w:rsid w:val="009A492C"/>
    <w:rsid w:val="009A623D"/>
    <w:rsid w:val="009A6403"/>
    <w:rsid w:val="009A6E9E"/>
    <w:rsid w:val="009A7981"/>
    <w:rsid w:val="009A7CDD"/>
    <w:rsid w:val="009B0258"/>
    <w:rsid w:val="009B0B90"/>
    <w:rsid w:val="009B28E8"/>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801"/>
    <w:rsid w:val="009D1997"/>
    <w:rsid w:val="009D1DF0"/>
    <w:rsid w:val="009D21E5"/>
    <w:rsid w:val="009D2305"/>
    <w:rsid w:val="009D2FA3"/>
    <w:rsid w:val="009D342C"/>
    <w:rsid w:val="009D3F7E"/>
    <w:rsid w:val="009D55BD"/>
    <w:rsid w:val="009E0AF5"/>
    <w:rsid w:val="009E0B92"/>
    <w:rsid w:val="009E0C6C"/>
    <w:rsid w:val="009E15EA"/>
    <w:rsid w:val="009E1A19"/>
    <w:rsid w:val="009E2455"/>
    <w:rsid w:val="009E2733"/>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6D67"/>
    <w:rsid w:val="00A071B7"/>
    <w:rsid w:val="00A07A47"/>
    <w:rsid w:val="00A10575"/>
    <w:rsid w:val="00A10A4A"/>
    <w:rsid w:val="00A10C21"/>
    <w:rsid w:val="00A10C3F"/>
    <w:rsid w:val="00A10D0F"/>
    <w:rsid w:val="00A12280"/>
    <w:rsid w:val="00A12663"/>
    <w:rsid w:val="00A12B88"/>
    <w:rsid w:val="00A12D82"/>
    <w:rsid w:val="00A1320A"/>
    <w:rsid w:val="00A13F34"/>
    <w:rsid w:val="00A1403C"/>
    <w:rsid w:val="00A16411"/>
    <w:rsid w:val="00A166D2"/>
    <w:rsid w:val="00A16CB6"/>
    <w:rsid w:val="00A16D00"/>
    <w:rsid w:val="00A17063"/>
    <w:rsid w:val="00A20131"/>
    <w:rsid w:val="00A20283"/>
    <w:rsid w:val="00A20DC1"/>
    <w:rsid w:val="00A21309"/>
    <w:rsid w:val="00A2175E"/>
    <w:rsid w:val="00A21F05"/>
    <w:rsid w:val="00A22497"/>
    <w:rsid w:val="00A22C93"/>
    <w:rsid w:val="00A23C99"/>
    <w:rsid w:val="00A24E17"/>
    <w:rsid w:val="00A25A6B"/>
    <w:rsid w:val="00A25FC8"/>
    <w:rsid w:val="00A27C7A"/>
    <w:rsid w:val="00A303AC"/>
    <w:rsid w:val="00A30931"/>
    <w:rsid w:val="00A315E7"/>
    <w:rsid w:val="00A31C36"/>
    <w:rsid w:val="00A32FDE"/>
    <w:rsid w:val="00A3360F"/>
    <w:rsid w:val="00A337DE"/>
    <w:rsid w:val="00A33DBE"/>
    <w:rsid w:val="00A34124"/>
    <w:rsid w:val="00A34FAF"/>
    <w:rsid w:val="00A35617"/>
    <w:rsid w:val="00A418B8"/>
    <w:rsid w:val="00A42115"/>
    <w:rsid w:val="00A4351F"/>
    <w:rsid w:val="00A43A26"/>
    <w:rsid w:val="00A442D0"/>
    <w:rsid w:val="00A4542A"/>
    <w:rsid w:val="00A46D17"/>
    <w:rsid w:val="00A46DD8"/>
    <w:rsid w:val="00A47136"/>
    <w:rsid w:val="00A50941"/>
    <w:rsid w:val="00A50F5F"/>
    <w:rsid w:val="00A50FC1"/>
    <w:rsid w:val="00A514CB"/>
    <w:rsid w:val="00A51583"/>
    <w:rsid w:val="00A516C5"/>
    <w:rsid w:val="00A5223F"/>
    <w:rsid w:val="00A5278E"/>
    <w:rsid w:val="00A5283E"/>
    <w:rsid w:val="00A52944"/>
    <w:rsid w:val="00A538B7"/>
    <w:rsid w:val="00A53BA1"/>
    <w:rsid w:val="00A54183"/>
    <w:rsid w:val="00A55331"/>
    <w:rsid w:val="00A555B3"/>
    <w:rsid w:val="00A55CAB"/>
    <w:rsid w:val="00A561E1"/>
    <w:rsid w:val="00A56601"/>
    <w:rsid w:val="00A574A0"/>
    <w:rsid w:val="00A60E68"/>
    <w:rsid w:val="00A612F7"/>
    <w:rsid w:val="00A6146D"/>
    <w:rsid w:val="00A626A8"/>
    <w:rsid w:val="00A628AE"/>
    <w:rsid w:val="00A62B86"/>
    <w:rsid w:val="00A63559"/>
    <w:rsid w:val="00A63A2C"/>
    <w:rsid w:val="00A643CA"/>
    <w:rsid w:val="00A64CFC"/>
    <w:rsid w:val="00A66010"/>
    <w:rsid w:val="00A6605E"/>
    <w:rsid w:val="00A661B7"/>
    <w:rsid w:val="00A66858"/>
    <w:rsid w:val="00A66996"/>
    <w:rsid w:val="00A66FF5"/>
    <w:rsid w:val="00A677DA"/>
    <w:rsid w:val="00A70F29"/>
    <w:rsid w:val="00A7107A"/>
    <w:rsid w:val="00A721E1"/>
    <w:rsid w:val="00A74A79"/>
    <w:rsid w:val="00A74B28"/>
    <w:rsid w:val="00A74E5F"/>
    <w:rsid w:val="00A752BE"/>
    <w:rsid w:val="00A7591B"/>
    <w:rsid w:val="00A776E8"/>
    <w:rsid w:val="00A807DD"/>
    <w:rsid w:val="00A81B90"/>
    <w:rsid w:val="00A81BF9"/>
    <w:rsid w:val="00A81FDE"/>
    <w:rsid w:val="00A826B1"/>
    <w:rsid w:val="00A838E7"/>
    <w:rsid w:val="00A83A06"/>
    <w:rsid w:val="00A84A8C"/>
    <w:rsid w:val="00A851D2"/>
    <w:rsid w:val="00A8669D"/>
    <w:rsid w:val="00A8720D"/>
    <w:rsid w:val="00A8780A"/>
    <w:rsid w:val="00A87C3A"/>
    <w:rsid w:val="00A87EE7"/>
    <w:rsid w:val="00A909A5"/>
    <w:rsid w:val="00A9163A"/>
    <w:rsid w:val="00A92300"/>
    <w:rsid w:val="00A9269F"/>
    <w:rsid w:val="00A9283C"/>
    <w:rsid w:val="00A928D4"/>
    <w:rsid w:val="00A938C3"/>
    <w:rsid w:val="00A93D65"/>
    <w:rsid w:val="00A93FEF"/>
    <w:rsid w:val="00A948DF"/>
    <w:rsid w:val="00A9506E"/>
    <w:rsid w:val="00A95344"/>
    <w:rsid w:val="00A9579B"/>
    <w:rsid w:val="00A95EE1"/>
    <w:rsid w:val="00A97523"/>
    <w:rsid w:val="00A976A3"/>
    <w:rsid w:val="00AA02D4"/>
    <w:rsid w:val="00AA0336"/>
    <w:rsid w:val="00AA0A6F"/>
    <w:rsid w:val="00AA1FBA"/>
    <w:rsid w:val="00AA2310"/>
    <w:rsid w:val="00AA248C"/>
    <w:rsid w:val="00AA3409"/>
    <w:rsid w:val="00AA3900"/>
    <w:rsid w:val="00AA541F"/>
    <w:rsid w:val="00AA6149"/>
    <w:rsid w:val="00AA6D8E"/>
    <w:rsid w:val="00AA7738"/>
    <w:rsid w:val="00AB18A6"/>
    <w:rsid w:val="00AB3408"/>
    <w:rsid w:val="00AB49D1"/>
    <w:rsid w:val="00AB51EA"/>
    <w:rsid w:val="00AB52C1"/>
    <w:rsid w:val="00AB65CC"/>
    <w:rsid w:val="00AB663E"/>
    <w:rsid w:val="00AB70FD"/>
    <w:rsid w:val="00AB78E7"/>
    <w:rsid w:val="00AB7D25"/>
    <w:rsid w:val="00AC023C"/>
    <w:rsid w:val="00AC0FEA"/>
    <w:rsid w:val="00AC1704"/>
    <w:rsid w:val="00AC2330"/>
    <w:rsid w:val="00AC29CF"/>
    <w:rsid w:val="00AC2BD6"/>
    <w:rsid w:val="00AC2E57"/>
    <w:rsid w:val="00AC3A49"/>
    <w:rsid w:val="00AC4186"/>
    <w:rsid w:val="00AC460F"/>
    <w:rsid w:val="00AC4B2D"/>
    <w:rsid w:val="00AC51CB"/>
    <w:rsid w:val="00AC55F0"/>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4F1"/>
    <w:rsid w:val="00AE1A70"/>
    <w:rsid w:val="00AE3B50"/>
    <w:rsid w:val="00AE402E"/>
    <w:rsid w:val="00AE404A"/>
    <w:rsid w:val="00AE506B"/>
    <w:rsid w:val="00AE5FFE"/>
    <w:rsid w:val="00AE766B"/>
    <w:rsid w:val="00AE7A6E"/>
    <w:rsid w:val="00AF0EDF"/>
    <w:rsid w:val="00AF107D"/>
    <w:rsid w:val="00AF127D"/>
    <w:rsid w:val="00AF1EB3"/>
    <w:rsid w:val="00AF285D"/>
    <w:rsid w:val="00AF368D"/>
    <w:rsid w:val="00AF393F"/>
    <w:rsid w:val="00AF42A2"/>
    <w:rsid w:val="00AF487E"/>
    <w:rsid w:val="00AF562B"/>
    <w:rsid w:val="00AF68F8"/>
    <w:rsid w:val="00AF6FF4"/>
    <w:rsid w:val="00AF7754"/>
    <w:rsid w:val="00AF793A"/>
    <w:rsid w:val="00B00477"/>
    <w:rsid w:val="00B00644"/>
    <w:rsid w:val="00B010DC"/>
    <w:rsid w:val="00B022AF"/>
    <w:rsid w:val="00B02534"/>
    <w:rsid w:val="00B02CCA"/>
    <w:rsid w:val="00B032E4"/>
    <w:rsid w:val="00B03CB7"/>
    <w:rsid w:val="00B04128"/>
    <w:rsid w:val="00B04C2E"/>
    <w:rsid w:val="00B05209"/>
    <w:rsid w:val="00B061F9"/>
    <w:rsid w:val="00B0666C"/>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35D95"/>
    <w:rsid w:val="00B40131"/>
    <w:rsid w:val="00B402EF"/>
    <w:rsid w:val="00B40416"/>
    <w:rsid w:val="00B406E8"/>
    <w:rsid w:val="00B40CE1"/>
    <w:rsid w:val="00B40D91"/>
    <w:rsid w:val="00B414A9"/>
    <w:rsid w:val="00B4247E"/>
    <w:rsid w:val="00B4364C"/>
    <w:rsid w:val="00B43930"/>
    <w:rsid w:val="00B4426A"/>
    <w:rsid w:val="00B45170"/>
    <w:rsid w:val="00B4558F"/>
    <w:rsid w:val="00B461D7"/>
    <w:rsid w:val="00B4624B"/>
    <w:rsid w:val="00B46576"/>
    <w:rsid w:val="00B47070"/>
    <w:rsid w:val="00B4744B"/>
    <w:rsid w:val="00B47903"/>
    <w:rsid w:val="00B50583"/>
    <w:rsid w:val="00B50762"/>
    <w:rsid w:val="00B50F8E"/>
    <w:rsid w:val="00B51805"/>
    <w:rsid w:val="00B51908"/>
    <w:rsid w:val="00B52DD8"/>
    <w:rsid w:val="00B5302D"/>
    <w:rsid w:val="00B53286"/>
    <w:rsid w:val="00B537B4"/>
    <w:rsid w:val="00B5516B"/>
    <w:rsid w:val="00B55CA9"/>
    <w:rsid w:val="00B55CF4"/>
    <w:rsid w:val="00B55EBB"/>
    <w:rsid w:val="00B561D2"/>
    <w:rsid w:val="00B56CF6"/>
    <w:rsid w:val="00B56D47"/>
    <w:rsid w:val="00B5787C"/>
    <w:rsid w:val="00B57C9D"/>
    <w:rsid w:val="00B57F24"/>
    <w:rsid w:val="00B60950"/>
    <w:rsid w:val="00B625B2"/>
    <w:rsid w:val="00B62950"/>
    <w:rsid w:val="00B62BB6"/>
    <w:rsid w:val="00B62D08"/>
    <w:rsid w:val="00B640A7"/>
    <w:rsid w:val="00B64E2B"/>
    <w:rsid w:val="00B6540D"/>
    <w:rsid w:val="00B65AF4"/>
    <w:rsid w:val="00B66323"/>
    <w:rsid w:val="00B7002D"/>
    <w:rsid w:val="00B70B72"/>
    <w:rsid w:val="00B71A06"/>
    <w:rsid w:val="00B72182"/>
    <w:rsid w:val="00B731CC"/>
    <w:rsid w:val="00B73416"/>
    <w:rsid w:val="00B735D7"/>
    <w:rsid w:val="00B73EA0"/>
    <w:rsid w:val="00B744CD"/>
    <w:rsid w:val="00B74EC3"/>
    <w:rsid w:val="00B74F6C"/>
    <w:rsid w:val="00B755AC"/>
    <w:rsid w:val="00B75AB2"/>
    <w:rsid w:val="00B76A29"/>
    <w:rsid w:val="00B77444"/>
    <w:rsid w:val="00B775A0"/>
    <w:rsid w:val="00B775E0"/>
    <w:rsid w:val="00B77F99"/>
    <w:rsid w:val="00B80445"/>
    <w:rsid w:val="00B8117B"/>
    <w:rsid w:val="00B81AA8"/>
    <w:rsid w:val="00B81CF2"/>
    <w:rsid w:val="00B82250"/>
    <w:rsid w:val="00B82667"/>
    <w:rsid w:val="00B82B78"/>
    <w:rsid w:val="00B83410"/>
    <w:rsid w:val="00B84E28"/>
    <w:rsid w:val="00B869A5"/>
    <w:rsid w:val="00B86A40"/>
    <w:rsid w:val="00B90D19"/>
    <w:rsid w:val="00B9129E"/>
    <w:rsid w:val="00B91672"/>
    <w:rsid w:val="00B9347D"/>
    <w:rsid w:val="00B94293"/>
    <w:rsid w:val="00B952C9"/>
    <w:rsid w:val="00B95A75"/>
    <w:rsid w:val="00B9797F"/>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528"/>
    <w:rsid w:val="00BA461F"/>
    <w:rsid w:val="00BA4879"/>
    <w:rsid w:val="00BA52FA"/>
    <w:rsid w:val="00BA74B6"/>
    <w:rsid w:val="00BA78DF"/>
    <w:rsid w:val="00BA7CBB"/>
    <w:rsid w:val="00BA7D65"/>
    <w:rsid w:val="00BB09B8"/>
    <w:rsid w:val="00BB1078"/>
    <w:rsid w:val="00BB1323"/>
    <w:rsid w:val="00BB23CA"/>
    <w:rsid w:val="00BB38F6"/>
    <w:rsid w:val="00BB3E0E"/>
    <w:rsid w:val="00BB4FF8"/>
    <w:rsid w:val="00BB5E18"/>
    <w:rsid w:val="00BB71C2"/>
    <w:rsid w:val="00BB7250"/>
    <w:rsid w:val="00BB7ED5"/>
    <w:rsid w:val="00BC0F20"/>
    <w:rsid w:val="00BC1E8F"/>
    <w:rsid w:val="00BC3141"/>
    <w:rsid w:val="00BC35F3"/>
    <w:rsid w:val="00BC3F7E"/>
    <w:rsid w:val="00BC48B7"/>
    <w:rsid w:val="00BC5239"/>
    <w:rsid w:val="00BC575A"/>
    <w:rsid w:val="00BC6772"/>
    <w:rsid w:val="00BD060D"/>
    <w:rsid w:val="00BD09EE"/>
    <w:rsid w:val="00BD1030"/>
    <w:rsid w:val="00BD216C"/>
    <w:rsid w:val="00BD2A71"/>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3EE1"/>
    <w:rsid w:val="00BF496F"/>
    <w:rsid w:val="00BF5216"/>
    <w:rsid w:val="00BF66C9"/>
    <w:rsid w:val="00BF6DA0"/>
    <w:rsid w:val="00BF6FBA"/>
    <w:rsid w:val="00BF6FD2"/>
    <w:rsid w:val="00BF7023"/>
    <w:rsid w:val="00BF76DC"/>
    <w:rsid w:val="00BF775E"/>
    <w:rsid w:val="00BF7C96"/>
    <w:rsid w:val="00C00908"/>
    <w:rsid w:val="00C015A2"/>
    <w:rsid w:val="00C02AFC"/>
    <w:rsid w:val="00C02B79"/>
    <w:rsid w:val="00C0324C"/>
    <w:rsid w:val="00C034B2"/>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685"/>
    <w:rsid w:val="00C26698"/>
    <w:rsid w:val="00C27564"/>
    <w:rsid w:val="00C30525"/>
    <w:rsid w:val="00C3076B"/>
    <w:rsid w:val="00C31088"/>
    <w:rsid w:val="00C31E89"/>
    <w:rsid w:val="00C322C3"/>
    <w:rsid w:val="00C3275B"/>
    <w:rsid w:val="00C32A81"/>
    <w:rsid w:val="00C32AC3"/>
    <w:rsid w:val="00C33366"/>
    <w:rsid w:val="00C33D79"/>
    <w:rsid w:val="00C3518A"/>
    <w:rsid w:val="00C35F61"/>
    <w:rsid w:val="00C36B66"/>
    <w:rsid w:val="00C37162"/>
    <w:rsid w:val="00C375B8"/>
    <w:rsid w:val="00C40191"/>
    <w:rsid w:val="00C40CE4"/>
    <w:rsid w:val="00C411AE"/>
    <w:rsid w:val="00C42141"/>
    <w:rsid w:val="00C4220E"/>
    <w:rsid w:val="00C42913"/>
    <w:rsid w:val="00C42A9D"/>
    <w:rsid w:val="00C432C9"/>
    <w:rsid w:val="00C435FF"/>
    <w:rsid w:val="00C43AE8"/>
    <w:rsid w:val="00C43D11"/>
    <w:rsid w:val="00C43E2B"/>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FBC"/>
    <w:rsid w:val="00C544FE"/>
    <w:rsid w:val="00C56002"/>
    <w:rsid w:val="00C56A86"/>
    <w:rsid w:val="00C56BBF"/>
    <w:rsid w:val="00C57CAA"/>
    <w:rsid w:val="00C57F97"/>
    <w:rsid w:val="00C60462"/>
    <w:rsid w:val="00C604DA"/>
    <w:rsid w:val="00C61D8B"/>
    <w:rsid w:val="00C6289B"/>
    <w:rsid w:val="00C637E3"/>
    <w:rsid w:val="00C6394D"/>
    <w:rsid w:val="00C63EFE"/>
    <w:rsid w:val="00C646C3"/>
    <w:rsid w:val="00C646C8"/>
    <w:rsid w:val="00C649FF"/>
    <w:rsid w:val="00C65347"/>
    <w:rsid w:val="00C668BC"/>
    <w:rsid w:val="00C67A69"/>
    <w:rsid w:val="00C701E2"/>
    <w:rsid w:val="00C7029D"/>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2A7F"/>
    <w:rsid w:val="00C841CE"/>
    <w:rsid w:val="00C84CDF"/>
    <w:rsid w:val="00C84D5C"/>
    <w:rsid w:val="00C85606"/>
    <w:rsid w:val="00C85766"/>
    <w:rsid w:val="00C86CE5"/>
    <w:rsid w:val="00C871AC"/>
    <w:rsid w:val="00C87849"/>
    <w:rsid w:val="00C908C9"/>
    <w:rsid w:val="00C90E3C"/>
    <w:rsid w:val="00C913C7"/>
    <w:rsid w:val="00C929C8"/>
    <w:rsid w:val="00C92DAD"/>
    <w:rsid w:val="00C936E9"/>
    <w:rsid w:val="00C93BE3"/>
    <w:rsid w:val="00C95332"/>
    <w:rsid w:val="00C9550D"/>
    <w:rsid w:val="00C96056"/>
    <w:rsid w:val="00C96343"/>
    <w:rsid w:val="00C9689C"/>
    <w:rsid w:val="00CA0305"/>
    <w:rsid w:val="00CA044B"/>
    <w:rsid w:val="00CA09FD"/>
    <w:rsid w:val="00CA15C6"/>
    <w:rsid w:val="00CA1CB8"/>
    <w:rsid w:val="00CA2557"/>
    <w:rsid w:val="00CA31BF"/>
    <w:rsid w:val="00CA3C9E"/>
    <w:rsid w:val="00CA4593"/>
    <w:rsid w:val="00CA64F5"/>
    <w:rsid w:val="00CA650C"/>
    <w:rsid w:val="00CA6E19"/>
    <w:rsid w:val="00CB02B2"/>
    <w:rsid w:val="00CB282F"/>
    <w:rsid w:val="00CB2B47"/>
    <w:rsid w:val="00CB2BB2"/>
    <w:rsid w:val="00CB2DDA"/>
    <w:rsid w:val="00CB3871"/>
    <w:rsid w:val="00CB3A47"/>
    <w:rsid w:val="00CB3C27"/>
    <w:rsid w:val="00CB3E43"/>
    <w:rsid w:val="00CB51B2"/>
    <w:rsid w:val="00CB51F4"/>
    <w:rsid w:val="00CB5AA4"/>
    <w:rsid w:val="00CB6C8B"/>
    <w:rsid w:val="00CB7923"/>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BE5"/>
    <w:rsid w:val="00CD0D77"/>
    <w:rsid w:val="00CD1271"/>
    <w:rsid w:val="00CD1790"/>
    <w:rsid w:val="00CD2A1D"/>
    <w:rsid w:val="00CD39A2"/>
    <w:rsid w:val="00CD3A10"/>
    <w:rsid w:val="00CD3A57"/>
    <w:rsid w:val="00CD4C3B"/>
    <w:rsid w:val="00CD5ED4"/>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F08B6"/>
    <w:rsid w:val="00CF0B77"/>
    <w:rsid w:val="00CF1967"/>
    <w:rsid w:val="00CF1B6F"/>
    <w:rsid w:val="00CF2054"/>
    <w:rsid w:val="00CF23A3"/>
    <w:rsid w:val="00CF31A7"/>
    <w:rsid w:val="00CF3431"/>
    <w:rsid w:val="00CF4123"/>
    <w:rsid w:val="00CF539B"/>
    <w:rsid w:val="00CF62CF"/>
    <w:rsid w:val="00CF6F6C"/>
    <w:rsid w:val="00CF706D"/>
    <w:rsid w:val="00CF73B5"/>
    <w:rsid w:val="00D00629"/>
    <w:rsid w:val="00D00E42"/>
    <w:rsid w:val="00D013C3"/>
    <w:rsid w:val="00D02A46"/>
    <w:rsid w:val="00D03341"/>
    <w:rsid w:val="00D03D14"/>
    <w:rsid w:val="00D041F5"/>
    <w:rsid w:val="00D048C8"/>
    <w:rsid w:val="00D04B7D"/>
    <w:rsid w:val="00D06294"/>
    <w:rsid w:val="00D06866"/>
    <w:rsid w:val="00D07074"/>
    <w:rsid w:val="00D07512"/>
    <w:rsid w:val="00D135CA"/>
    <w:rsid w:val="00D135D8"/>
    <w:rsid w:val="00D13724"/>
    <w:rsid w:val="00D1425C"/>
    <w:rsid w:val="00D1454C"/>
    <w:rsid w:val="00D14DF5"/>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6CF4"/>
    <w:rsid w:val="00D370FB"/>
    <w:rsid w:val="00D40723"/>
    <w:rsid w:val="00D41CE2"/>
    <w:rsid w:val="00D42AF3"/>
    <w:rsid w:val="00D449E5"/>
    <w:rsid w:val="00D44BF9"/>
    <w:rsid w:val="00D461B0"/>
    <w:rsid w:val="00D4716C"/>
    <w:rsid w:val="00D47EAF"/>
    <w:rsid w:val="00D5063A"/>
    <w:rsid w:val="00D509D3"/>
    <w:rsid w:val="00D543F1"/>
    <w:rsid w:val="00D560FD"/>
    <w:rsid w:val="00D56377"/>
    <w:rsid w:val="00D5657C"/>
    <w:rsid w:val="00D573B5"/>
    <w:rsid w:val="00D57FDB"/>
    <w:rsid w:val="00D60254"/>
    <w:rsid w:val="00D605F3"/>
    <w:rsid w:val="00D60833"/>
    <w:rsid w:val="00D60A79"/>
    <w:rsid w:val="00D6102B"/>
    <w:rsid w:val="00D620CE"/>
    <w:rsid w:val="00D62E47"/>
    <w:rsid w:val="00D6395D"/>
    <w:rsid w:val="00D6496B"/>
    <w:rsid w:val="00D64BFB"/>
    <w:rsid w:val="00D64D6A"/>
    <w:rsid w:val="00D6512B"/>
    <w:rsid w:val="00D65165"/>
    <w:rsid w:val="00D65630"/>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986"/>
    <w:rsid w:val="00D83BDD"/>
    <w:rsid w:val="00D8476C"/>
    <w:rsid w:val="00D849AC"/>
    <w:rsid w:val="00D84C37"/>
    <w:rsid w:val="00D85081"/>
    <w:rsid w:val="00D864CD"/>
    <w:rsid w:val="00D9075A"/>
    <w:rsid w:val="00D90FF0"/>
    <w:rsid w:val="00D92168"/>
    <w:rsid w:val="00D924E6"/>
    <w:rsid w:val="00D92CFB"/>
    <w:rsid w:val="00D93284"/>
    <w:rsid w:val="00D9518F"/>
    <w:rsid w:val="00D95CEB"/>
    <w:rsid w:val="00D9600A"/>
    <w:rsid w:val="00D96A78"/>
    <w:rsid w:val="00DA24B6"/>
    <w:rsid w:val="00DA279D"/>
    <w:rsid w:val="00DA28E3"/>
    <w:rsid w:val="00DA31E9"/>
    <w:rsid w:val="00DA364E"/>
    <w:rsid w:val="00DA476B"/>
    <w:rsid w:val="00DA4AC9"/>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BA6"/>
    <w:rsid w:val="00DC7EAD"/>
    <w:rsid w:val="00DD014B"/>
    <w:rsid w:val="00DD05A1"/>
    <w:rsid w:val="00DD09A1"/>
    <w:rsid w:val="00DD1C0F"/>
    <w:rsid w:val="00DD2855"/>
    <w:rsid w:val="00DD2875"/>
    <w:rsid w:val="00DD3536"/>
    <w:rsid w:val="00DD35A0"/>
    <w:rsid w:val="00DD3B3A"/>
    <w:rsid w:val="00DD5A74"/>
    <w:rsid w:val="00DD6E8A"/>
    <w:rsid w:val="00DD6EB9"/>
    <w:rsid w:val="00DD7146"/>
    <w:rsid w:val="00DD7972"/>
    <w:rsid w:val="00DE1233"/>
    <w:rsid w:val="00DE18FC"/>
    <w:rsid w:val="00DE1DB8"/>
    <w:rsid w:val="00DE27E7"/>
    <w:rsid w:val="00DE2DCB"/>
    <w:rsid w:val="00DE3268"/>
    <w:rsid w:val="00DE3445"/>
    <w:rsid w:val="00DE3ECE"/>
    <w:rsid w:val="00DE46E6"/>
    <w:rsid w:val="00DE6DEB"/>
    <w:rsid w:val="00DE79F8"/>
    <w:rsid w:val="00DE7D52"/>
    <w:rsid w:val="00DF06AF"/>
    <w:rsid w:val="00DF0B16"/>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CB5"/>
    <w:rsid w:val="00E35D46"/>
    <w:rsid w:val="00E36408"/>
    <w:rsid w:val="00E36A9B"/>
    <w:rsid w:val="00E36F9E"/>
    <w:rsid w:val="00E37D1F"/>
    <w:rsid w:val="00E411C4"/>
    <w:rsid w:val="00E4222D"/>
    <w:rsid w:val="00E425F6"/>
    <w:rsid w:val="00E42D2F"/>
    <w:rsid w:val="00E432B1"/>
    <w:rsid w:val="00E43F5A"/>
    <w:rsid w:val="00E448FB"/>
    <w:rsid w:val="00E45AF0"/>
    <w:rsid w:val="00E46AAC"/>
    <w:rsid w:val="00E4707A"/>
    <w:rsid w:val="00E5018E"/>
    <w:rsid w:val="00E50FBC"/>
    <w:rsid w:val="00E527A0"/>
    <w:rsid w:val="00E5297C"/>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FA2"/>
    <w:rsid w:val="00E70ECD"/>
    <w:rsid w:val="00E71A1C"/>
    <w:rsid w:val="00E71B4E"/>
    <w:rsid w:val="00E720AA"/>
    <w:rsid w:val="00E723E5"/>
    <w:rsid w:val="00E72A8C"/>
    <w:rsid w:val="00E73672"/>
    <w:rsid w:val="00E74083"/>
    <w:rsid w:val="00E74226"/>
    <w:rsid w:val="00E7485E"/>
    <w:rsid w:val="00E75108"/>
    <w:rsid w:val="00E755A0"/>
    <w:rsid w:val="00E760D3"/>
    <w:rsid w:val="00E76B81"/>
    <w:rsid w:val="00E778D8"/>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504"/>
    <w:rsid w:val="00E865F8"/>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301D"/>
    <w:rsid w:val="00E94DCD"/>
    <w:rsid w:val="00E9506E"/>
    <w:rsid w:val="00E95093"/>
    <w:rsid w:val="00E9606E"/>
    <w:rsid w:val="00E96E6D"/>
    <w:rsid w:val="00EA1AB8"/>
    <w:rsid w:val="00EA1CAA"/>
    <w:rsid w:val="00EA22FA"/>
    <w:rsid w:val="00EA266C"/>
    <w:rsid w:val="00EA2675"/>
    <w:rsid w:val="00EA353C"/>
    <w:rsid w:val="00EA4CF4"/>
    <w:rsid w:val="00EA5989"/>
    <w:rsid w:val="00EA5B82"/>
    <w:rsid w:val="00EA683B"/>
    <w:rsid w:val="00EA7579"/>
    <w:rsid w:val="00EB087F"/>
    <w:rsid w:val="00EB1599"/>
    <w:rsid w:val="00EB24F0"/>
    <w:rsid w:val="00EB2C29"/>
    <w:rsid w:val="00EB30A7"/>
    <w:rsid w:val="00EB31A7"/>
    <w:rsid w:val="00EB3B94"/>
    <w:rsid w:val="00EB4A83"/>
    <w:rsid w:val="00EB4FE7"/>
    <w:rsid w:val="00EB701B"/>
    <w:rsid w:val="00EC0627"/>
    <w:rsid w:val="00EC15C7"/>
    <w:rsid w:val="00EC17C0"/>
    <w:rsid w:val="00EC187F"/>
    <w:rsid w:val="00EC1C13"/>
    <w:rsid w:val="00EC244B"/>
    <w:rsid w:val="00EC24A8"/>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BB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6E4"/>
    <w:rsid w:val="00F018A9"/>
    <w:rsid w:val="00F02011"/>
    <w:rsid w:val="00F0281B"/>
    <w:rsid w:val="00F02A05"/>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4A81"/>
    <w:rsid w:val="00F15A1A"/>
    <w:rsid w:val="00F15B3D"/>
    <w:rsid w:val="00F16357"/>
    <w:rsid w:val="00F1669C"/>
    <w:rsid w:val="00F21ACC"/>
    <w:rsid w:val="00F225AD"/>
    <w:rsid w:val="00F22D77"/>
    <w:rsid w:val="00F230DF"/>
    <w:rsid w:val="00F232E5"/>
    <w:rsid w:val="00F2408A"/>
    <w:rsid w:val="00F25F9D"/>
    <w:rsid w:val="00F26CF0"/>
    <w:rsid w:val="00F2734C"/>
    <w:rsid w:val="00F300E7"/>
    <w:rsid w:val="00F3018B"/>
    <w:rsid w:val="00F303CF"/>
    <w:rsid w:val="00F31924"/>
    <w:rsid w:val="00F3249B"/>
    <w:rsid w:val="00F327CE"/>
    <w:rsid w:val="00F32833"/>
    <w:rsid w:val="00F33C94"/>
    <w:rsid w:val="00F33D11"/>
    <w:rsid w:val="00F35DB1"/>
    <w:rsid w:val="00F361C7"/>
    <w:rsid w:val="00F37533"/>
    <w:rsid w:val="00F37964"/>
    <w:rsid w:val="00F37D0A"/>
    <w:rsid w:val="00F37D5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07F7"/>
    <w:rsid w:val="00F613F0"/>
    <w:rsid w:val="00F61A91"/>
    <w:rsid w:val="00F61F77"/>
    <w:rsid w:val="00F61FD2"/>
    <w:rsid w:val="00F62777"/>
    <w:rsid w:val="00F62C34"/>
    <w:rsid w:val="00F6350D"/>
    <w:rsid w:val="00F63FA7"/>
    <w:rsid w:val="00F6487D"/>
    <w:rsid w:val="00F64EF3"/>
    <w:rsid w:val="00F6587C"/>
    <w:rsid w:val="00F66512"/>
    <w:rsid w:val="00F66BD8"/>
    <w:rsid w:val="00F70B0A"/>
    <w:rsid w:val="00F71DDE"/>
    <w:rsid w:val="00F73724"/>
    <w:rsid w:val="00F73950"/>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9A5"/>
    <w:rsid w:val="00F86E28"/>
    <w:rsid w:val="00F87989"/>
    <w:rsid w:val="00F87F42"/>
    <w:rsid w:val="00F9066D"/>
    <w:rsid w:val="00F92242"/>
    <w:rsid w:val="00F92A3D"/>
    <w:rsid w:val="00F9385B"/>
    <w:rsid w:val="00F93BD1"/>
    <w:rsid w:val="00F93F1B"/>
    <w:rsid w:val="00F964E1"/>
    <w:rsid w:val="00F965C3"/>
    <w:rsid w:val="00F969EE"/>
    <w:rsid w:val="00F97D8C"/>
    <w:rsid w:val="00FA079A"/>
    <w:rsid w:val="00FA220B"/>
    <w:rsid w:val="00FA2224"/>
    <w:rsid w:val="00FA2BA6"/>
    <w:rsid w:val="00FA2BB1"/>
    <w:rsid w:val="00FA4565"/>
    <w:rsid w:val="00FA4A28"/>
    <w:rsid w:val="00FA4F05"/>
    <w:rsid w:val="00FA56E1"/>
    <w:rsid w:val="00FA6668"/>
    <w:rsid w:val="00FA6D31"/>
    <w:rsid w:val="00FB0CC8"/>
    <w:rsid w:val="00FB0E4E"/>
    <w:rsid w:val="00FB1960"/>
    <w:rsid w:val="00FB2047"/>
    <w:rsid w:val="00FB225C"/>
    <w:rsid w:val="00FB4AB7"/>
    <w:rsid w:val="00FB5010"/>
    <w:rsid w:val="00FB5512"/>
    <w:rsid w:val="00FB7003"/>
    <w:rsid w:val="00FB7366"/>
    <w:rsid w:val="00FB7814"/>
    <w:rsid w:val="00FB7BE5"/>
    <w:rsid w:val="00FB7DE4"/>
    <w:rsid w:val="00FC0743"/>
    <w:rsid w:val="00FC137A"/>
    <w:rsid w:val="00FC146F"/>
    <w:rsid w:val="00FC1488"/>
    <w:rsid w:val="00FC1796"/>
    <w:rsid w:val="00FC1C14"/>
    <w:rsid w:val="00FC1DA5"/>
    <w:rsid w:val="00FC3176"/>
    <w:rsid w:val="00FC5646"/>
    <w:rsid w:val="00FC69D7"/>
    <w:rsid w:val="00FC7521"/>
    <w:rsid w:val="00FC7B83"/>
    <w:rsid w:val="00FD166F"/>
    <w:rsid w:val="00FD1DDD"/>
    <w:rsid w:val="00FD1F84"/>
    <w:rsid w:val="00FD1F86"/>
    <w:rsid w:val="00FD223F"/>
    <w:rsid w:val="00FD3B9D"/>
    <w:rsid w:val="00FD4075"/>
    <w:rsid w:val="00FD4E52"/>
    <w:rsid w:val="00FD5115"/>
    <w:rsid w:val="00FD5626"/>
    <w:rsid w:val="00FD59B8"/>
    <w:rsid w:val="00FD652B"/>
    <w:rsid w:val="00FD694E"/>
    <w:rsid w:val="00FD6B98"/>
    <w:rsid w:val="00FD73FF"/>
    <w:rsid w:val="00FD74CE"/>
    <w:rsid w:val="00FD755B"/>
    <w:rsid w:val="00FD7EBC"/>
    <w:rsid w:val="00FE02ED"/>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4868796"/>
    <w:rsid w:val="05B97A1B"/>
    <w:rsid w:val="06101B20"/>
    <w:rsid w:val="08511758"/>
    <w:rsid w:val="0875111A"/>
    <w:rsid w:val="087DCA8C"/>
    <w:rsid w:val="099D412E"/>
    <w:rsid w:val="103CB5FE"/>
    <w:rsid w:val="109B006F"/>
    <w:rsid w:val="112A0CB1"/>
    <w:rsid w:val="12950B0E"/>
    <w:rsid w:val="14EFA446"/>
    <w:rsid w:val="17EABE5D"/>
    <w:rsid w:val="184ED3C0"/>
    <w:rsid w:val="1E0B768A"/>
    <w:rsid w:val="1F06E895"/>
    <w:rsid w:val="284CFB95"/>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515CE5DE"/>
    <w:rsid w:val="52AAA3D5"/>
    <w:rsid w:val="5450BEA1"/>
    <w:rsid w:val="57B5C8CF"/>
    <w:rsid w:val="57C30BE7"/>
    <w:rsid w:val="5A28275A"/>
    <w:rsid w:val="5B860F5D"/>
    <w:rsid w:val="5C3E8E54"/>
    <w:rsid w:val="5E2155F2"/>
    <w:rsid w:val="5FC20F8A"/>
    <w:rsid w:val="649B7BE1"/>
    <w:rsid w:val="664B9803"/>
    <w:rsid w:val="67C00754"/>
    <w:rsid w:val="6A45597B"/>
    <w:rsid w:val="728D624B"/>
    <w:rsid w:val="764B63BE"/>
    <w:rsid w:val="7652A1A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A6AFBD4C-9981-412F-AC85-343D242F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C871AC"/>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ind w:left="935"/>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3F41F7"/>
    <w:rPr>
      <w:rFonts w:asciiTheme="majorHAnsi" w:eastAsia="Arial" w:hAnsiTheme="majorHAnsi" w:cs="Times New Roman"/>
      <w:color w:val="272936" w:themeColor="accent4"/>
      <w:sz w:val="32"/>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spacing w:before="120" w:after="120" w:line="264" w:lineRule="auto"/>
    </w:pPr>
    <w:rPr>
      <w:rFonts w:eastAsia="Arial" w:cs="Times New Roman"/>
      <w:b/>
      <w:bCs/>
      <w:caps/>
      <w:sz w:val="20"/>
      <w:szCs w:val="20"/>
    </w:rPr>
  </w:style>
  <w:style w:type="paragraph" w:styleId="TOC2">
    <w:name w:val="toc 2"/>
    <w:next w:val="TOC3"/>
    <w:autoRedefine/>
    <w:uiPriority w:val="39"/>
    <w:unhideWhenUsed/>
    <w:locked/>
    <w:rsid w:val="00815043"/>
    <w:pPr>
      <w:tabs>
        <w:tab w:val="right" w:leader="dot" w:pos="10197"/>
      </w:tabs>
      <w:spacing w:after="0" w:line="264" w:lineRule="auto"/>
      <w:ind w:left="200"/>
    </w:pPr>
    <w:rPr>
      <w:rFonts w:eastAsia="Arial" w:cs="Times New Roman"/>
      <w:smallCaps/>
      <w:noProof/>
      <w:sz w:val="20"/>
      <w:szCs w:val="20"/>
    </w:rPr>
  </w:style>
  <w:style w:type="paragraph" w:styleId="TOC3">
    <w:name w:val="toc 3"/>
    <w:next w:val="TOC4"/>
    <w:autoRedefine/>
    <w:uiPriority w:val="39"/>
    <w:unhideWhenUsed/>
    <w:locked/>
    <w:rsid w:val="00E1165A"/>
    <w:pPr>
      <w:spacing w:after="0" w:line="264" w:lineRule="auto"/>
      <w:ind w:left="400"/>
    </w:pPr>
    <w:rPr>
      <w:rFonts w:eastAsia="Arial" w:cs="Times New Roman"/>
      <w:i/>
      <w:iCs/>
      <w:sz w:val="20"/>
      <w:szCs w:val="20"/>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5A3008"/>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customStyle="1" w:styleId="Text-Maintext">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shd w:val="clear" w:color="auto" w:fill="F2F2F2" w:themeFill="background1" w:themeFillShade="F2"/>
      </w:tcPr>
    </w:tblStylePr>
    <w:tblStylePr w:type="band2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customStyle="1" w:styleId="Style1">
    <w:name w:val="Style1"/>
    <w:basedOn w:val="TableNormal"/>
    <w:uiPriority w:val="99"/>
    <w:rsid w:val="0031616D"/>
    <w:pPr>
      <w:spacing w:before="60" w:after="6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2F2F2" w:themeFill="background1" w:themeFillShade="F2"/>
    </w:tcPr>
    <w:tblStylePr w:type="firstRow">
      <w:pPr>
        <w:wordWrap/>
        <w:spacing w:beforeLines="0" w:before="60" w:beforeAutospacing="0" w:afterLines="0" w:after="6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customStyle="1" w:styleId="Default">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customStyle="1" w:styleId="Rationale2Car">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customStyle="1" w:styleId="Rationale2">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eastAsiaTheme="minorHAnsi" w:hAnsi="Arial" w:cs="Arial"/>
      <w:iCs/>
      <w:color w:val="595959" w:themeColor="text1" w:themeTint="A6"/>
      <w:szCs w:val="20"/>
    </w:rPr>
  </w:style>
  <w:style w:type="paragraph" w:customStyle="1" w:styleId="li">
    <w:name w:val="li"/>
    <w:basedOn w:val="Normal"/>
    <w:rsid w:val="00402D20"/>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ListParagraphChar">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customStyle="1" w:styleId="Picture">
    <w:name w:val="Picture"/>
    <w:basedOn w:val="Normal"/>
    <w:qFormat/>
    <w:rsid w:val="00A10C3F"/>
    <w:pPr>
      <w:spacing w:after="0" w:line="240" w:lineRule="auto"/>
      <w:jc w:val="center"/>
    </w:pPr>
    <w:rPr>
      <w:rFonts w:eastAsiaTheme="minorHAnsi" w:cstheme="minorBidi"/>
      <w:color w:val="272936" w:themeColor="accent4"/>
    </w:rPr>
  </w:style>
  <w:style w:type="character" w:customStyle="1" w:styleId="product-summary-name--original">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customStyle="1" w:styleId="p">
    <w:name w:val="p"/>
    <w:basedOn w:val="Normal"/>
    <w:rsid w:val="00A9283C"/>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ph">
    <w:name w:val="ph"/>
    <w:basedOn w:val="DefaultParagraphFont"/>
    <w:rsid w:val="00932B14"/>
  </w:style>
  <w:style w:type="character" w:customStyle="1" w:styleId="ui-provider">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customStyle="1" w:styleId="part-number-title">
    <w:name w:val="part-number-title"/>
    <w:basedOn w:val="DefaultParagraphFont"/>
    <w:rsid w:val="00C56002"/>
  </w:style>
  <w:style w:type="paragraph" w:customStyle="1" w:styleId="m4846011139772239076msolistparagraph">
    <w:name w:val="m_4846011139772239076msolistparagraph"/>
    <w:basedOn w:val="Normal"/>
    <w:rsid w:val="00631F56"/>
    <w:pPr>
      <w:spacing w:before="100" w:beforeAutospacing="1" w:after="100" w:afterAutospacing="1" w:line="240" w:lineRule="auto"/>
    </w:pPr>
    <w:rPr>
      <w:rFonts w:ascii="Calibri" w:eastAsiaTheme="minorHAnsi" w:hAnsi="Calibri" w:cs="Calibri"/>
      <w:sz w:val="22"/>
      <w:lang w:val="fr-FR" w:eastAsia="fr-FR"/>
    </w:rPr>
  </w:style>
  <w:style w:type="character" w:customStyle="1" w:styleId="t3">
    <w:name w:val="t3"/>
    <w:basedOn w:val="DefaultParagraphFont"/>
    <w:rsid w:val="003353F0"/>
  </w:style>
  <w:style w:type="paragraph" w:customStyle="1" w:styleId="no20spacing">
    <w:name w:val="no_20_spacing"/>
    <w:basedOn w:val="Normal"/>
    <w:rsid w:val="003353F0"/>
    <w:pP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Requirement">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eastAsiaTheme="minorHAnsi" w:hAnsi="Arial" w:cstheme="minorBidi"/>
      <w:color w:val="595959" w:themeColor="text1" w:themeTint="A6"/>
      <w:szCs w:val="20"/>
    </w:rPr>
  </w:style>
  <w:style w:type="character" w:customStyle="1" w:styleId="RequirementCar">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customStyle="1" w:styleId="normaltextrun">
    <w:name w:val="normaltextrun"/>
    <w:basedOn w:val="DefaultParagraphFont"/>
    <w:rsid w:val="00C646C3"/>
  </w:style>
  <w:style w:type="character" w:customStyle="1" w:styleId="eop">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customStyle="1" w:styleId="TableParagraph">
    <w:name w:val="Table Paragraph"/>
    <w:basedOn w:val="Normal"/>
    <w:uiPriority w:val="1"/>
    <w:qFormat/>
    <w:rsid w:val="00393941"/>
    <w:pPr>
      <w:widowControl w:val="0"/>
      <w:autoSpaceDE w:val="0"/>
      <w:autoSpaceDN w:val="0"/>
      <w:spacing w:before="64" w:after="0" w:line="240" w:lineRule="auto"/>
      <w:ind w:left="85"/>
      <w:jc w:val="left"/>
    </w:pPr>
    <w:rPr>
      <w:rFonts w:ascii="Verdana" w:eastAsia="Verdana" w:hAnsi="Verdana" w:cs="Verdana"/>
      <w:sz w:val="22"/>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eastAsia="Times New Roman" w:hAnsi="Courier New" w:cs="Courier New"/>
      <w:sz w:val="20"/>
      <w:szCs w:val="20"/>
    </w:rPr>
  </w:style>
  <w:style w:type="paragraph" w:styleId="NoSpacing">
    <w:name w:val="No Spacing"/>
    <w:uiPriority w:val="1"/>
    <w:qFormat/>
    <w:locked/>
    <w:rsid w:val="008F180B"/>
    <w:pPr>
      <w:spacing w:after="0" w:line="240" w:lineRule="auto"/>
    </w:pPr>
    <w:rPr>
      <w:rFonts w:ascii="Calibri" w:eastAsia="Times New Roman" w:hAnsi="Calibri"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000000"/>
      <w:szCs w:val="20"/>
      <w:lang w:val="en-IN" w:eastAsia="en-IN" w:bidi="ta-IN"/>
    </w:rPr>
  </w:style>
  <w:style w:type="character" w:customStyle="1" w:styleId="HTMLPreformattedChar">
    <w:name w:val="HTML Preformatted Char"/>
    <w:basedOn w:val="DefaultParagraphFont"/>
    <w:link w:val="HTMLPreformatted"/>
    <w:uiPriority w:val="99"/>
    <w:semiHidden/>
    <w:rsid w:val="00EB2C29"/>
    <w:rPr>
      <w:rFonts w:ascii="Courier New" w:eastAsia="Times New Roman" w:hAnsi="Courier New" w:cs="Courier New"/>
      <w:color w:val="000000"/>
      <w:sz w:val="20"/>
      <w:szCs w:val="20"/>
      <w:lang w:val="en-IN" w:eastAsia="en-IN" w:bidi="ta-IN"/>
    </w:rPr>
  </w:style>
  <w:style w:type="paragraph" w:styleId="ListNumber">
    <w:name w:val="List Number"/>
    <w:basedOn w:val="Normal"/>
    <w:next w:val="Normal"/>
    <w:uiPriority w:val="99"/>
    <w:locked/>
    <w:rsid w:val="00084831"/>
    <w:pPr>
      <w:numPr>
        <w:numId w:val="9"/>
      </w:numPr>
      <w:spacing w:before="40" w:after="40" w:line="240" w:lineRule="auto"/>
      <w:jc w:val="left"/>
    </w:pPr>
    <w:rPr>
      <w:rFonts w:ascii="Arial" w:eastAsia="Times New Roman" w:hAnsi="Arial"/>
      <w:noProof/>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140856134">
      <w:bodyDiv w:val="1"/>
      <w:marLeft w:val="0"/>
      <w:marRight w:val="0"/>
      <w:marTop w:val="0"/>
      <w:marBottom w:val="0"/>
      <w:divBdr>
        <w:top w:val="none" w:sz="0" w:space="0" w:color="auto"/>
        <w:left w:val="none" w:sz="0" w:space="0" w:color="auto"/>
        <w:bottom w:val="none" w:sz="0" w:space="0" w:color="auto"/>
        <w:right w:val="none" w:sz="0" w:space="0" w:color="auto"/>
      </w:divBdr>
    </w:div>
    <w:div w:id="164246847">
      <w:bodyDiv w:val="1"/>
      <w:marLeft w:val="0"/>
      <w:marRight w:val="0"/>
      <w:marTop w:val="0"/>
      <w:marBottom w:val="0"/>
      <w:divBdr>
        <w:top w:val="none" w:sz="0" w:space="0" w:color="auto"/>
        <w:left w:val="none" w:sz="0" w:space="0" w:color="auto"/>
        <w:bottom w:val="none" w:sz="0" w:space="0" w:color="auto"/>
        <w:right w:val="none" w:sz="0" w:space="0" w:color="auto"/>
      </w:divBdr>
    </w:div>
    <w:div w:id="164513294">
      <w:bodyDiv w:val="1"/>
      <w:marLeft w:val="0"/>
      <w:marRight w:val="0"/>
      <w:marTop w:val="0"/>
      <w:marBottom w:val="0"/>
      <w:divBdr>
        <w:top w:val="none" w:sz="0" w:space="0" w:color="auto"/>
        <w:left w:val="none" w:sz="0" w:space="0" w:color="auto"/>
        <w:bottom w:val="none" w:sz="0" w:space="0" w:color="auto"/>
        <w:right w:val="none" w:sz="0" w:space="0" w:color="auto"/>
      </w:divBdr>
    </w:div>
    <w:div w:id="171258812">
      <w:bodyDiv w:val="1"/>
      <w:marLeft w:val="0"/>
      <w:marRight w:val="0"/>
      <w:marTop w:val="0"/>
      <w:marBottom w:val="0"/>
      <w:divBdr>
        <w:top w:val="none" w:sz="0" w:space="0" w:color="auto"/>
        <w:left w:val="none" w:sz="0" w:space="0" w:color="auto"/>
        <w:bottom w:val="none" w:sz="0" w:space="0" w:color="auto"/>
        <w:right w:val="none" w:sz="0" w:space="0" w:color="auto"/>
      </w:divBdr>
    </w:div>
    <w:div w:id="190725581">
      <w:bodyDiv w:val="1"/>
      <w:marLeft w:val="0"/>
      <w:marRight w:val="0"/>
      <w:marTop w:val="0"/>
      <w:marBottom w:val="0"/>
      <w:divBdr>
        <w:top w:val="none" w:sz="0" w:space="0" w:color="auto"/>
        <w:left w:val="none" w:sz="0" w:space="0" w:color="auto"/>
        <w:bottom w:val="none" w:sz="0" w:space="0" w:color="auto"/>
        <w:right w:val="none" w:sz="0" w:space="0" w:color="auto"/>
      </w:divBdr>
    </w:div>
    <w:div w:id="213276817">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39144589">
      <w:bodyDiv w:val="1"/>
      <w:marLeft w:val="0"/>
      <w:marRight w:val="0"/>
      <w:marTop w:val="0"/>
      <w:marBottom w:val="0"/>
      <w:divBdr>
        <w:top w:val="none" w:sz="0" w:space="0" w:color="auto"/>
        <w:left w:val="none" w:sz="0" w:space="0" w:color="auto"/>
        <w:bottom w:val="none" w:sz="0" w:space="0" w:color="auto"/>
        <w:right w:val="none" w:sz="0" w:space="0" w:color="auto"/>
      </w:divBdr>
    </w:div>
    <w:div w:id="239828462">
      <w:bodyDiv w:val="1"/>
      <w:marLeft w:val="0"/>
      <w:marRight w:val="0"/>
      <w:marTop w:val="0"/>
      <w:marBottom w:val="0"/>
      <w:divBdr>
        <w:top w:val="none" w:sz="0" w:space="0" w:color="auto"/>
        <w:left w:val="none" w:sz="0" w:space="0" w:color="auto"/>
        <w:bottom w:val="none" w:sz="0" w:space="0" w:color="auto"/>
        <w:right w:val="none" w:sz="0" w:space="0" w:color="auto"/>
      </w:divBdr>
    </w:div>
    <w:div w:id="245460048">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07444792">
      <w:bodyDiv w:val="1"/>
      <w:marLeft w:val="0"/>
      <w:marRight w:val="0"/>
      <w:marTop w:val="0"/>
      <w:marBottom w:val="0"/>
      <w:divBdr>
        <w:top w:val="none" w:sz="0" w:space="0" w:color="auto"/>
        <w:left w:val="none" w:sz="0" w:space="0" w:color="auto"/>
        <w:bottom w:val="none" w:sz="0" w:space="0" w:color="auto"/>
        <w:right w:val="none" w:sz="0" w:space="0" w:color="auto"/>
      </w:divBdr>
    </w:div>
    <w:div w:id="322316459">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31883042">
      <w:bodyDiv w:val="1"/>
      <w:marLeft w:val="0"/>
      <w:marRight w:val="0"/>
      <w:marTop w:val="0"/>
      <w:marBottom w:val="0"/>
      <w:divBdr>
        <w:top w:val="none" w:sz="0" w:space="0" w:color="auto"/>
        <w:left w:val="none" w:sz="0" w:space="0" w:color="auto"/>
        <w:bottom w:val="none" w:sz="0" w:space="0" w:color="auto"/>
        <w:right w:val="none" w:sz="0" w:space="0" w:color="auto"/>
      </w:divBdr>
    </w:div>
    <w:div w:id="332950816">
      <w:bodyDiv w:val="1"/>
      <w:marLeft w:val="0"/>
      <w:marRight w:val="0"/>
      <w:marTop w:val="0"/>
      <w:marBottom w:val="0"/>
      <w:divBdr>
        <w:top w:val="none" w:sz="0" w:space="0" w:color="auto"/>
        <w:left w:val="none" w:sz="0" w:space="0" w:color="auto"/>
        <w:bottom w:val="none" w:sz="0" w:space="0" w:color="auto"/>
        <w:right w:val="none" w:sz="0" w:space="0" w:color="auto"/>
      </w:divBdr>
    </w:div>
    <w:div w:id="336276392">
      <w:bodyDiv w:val="1"/>
      <w:marLeft w:val="0"/>
      <w:marRight w:val="0"/>
      <w:marTop w:val="0"/>
      <w:marBottom w:val="0"/>
      <w:divBdr>
        <w:top w:val="none" w:sz="0" w:space="0" w:color="auto"/>
        <w:left w:val="none" w:sz="0" w:space="0" w:color="auto"/>
        <w:bottom w:val="none" w:sz="0" w:space="0" w:color="auto"/>
        <w:right w:val="none" w:sz="0" w:space="0" w:color="auto"/>
      </w:divBdr>
    </w:div>
    <w:div w:id="356660122">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74045328">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387338251">
      <w:bodyDiv w:val="1"/>
      <w:marLeft w:val="0"/>
      <w:marRight w:val="0"/>
      <w:marTop w:val="0"/>
      <w:marBottom w:val="0"/>
      <w:divBdr>
        <w:top w:val="none" w:sz="0" w:space="0" w:color="auto"/>
        <w:left w:val="none" w:sz="0" w:space="0" w:color="auto"/>
        <w:bottom w:val="none" w:sz="0" w:space="0" w:color="auto"/>
        <w:right w:val="none" w:sz="0" w:space="0" w:color="auto"/>
      </w:divBdr>
    </w:div>
    <w:div w:id="399642332">
      <w:bodyDiv w:val="1"/>
      <w:marLeft w:val="0"/>
      <w:marRight w:val="0"/>
      <w:marTop w:val="0"/>
      <w:marBottom w:val="0"/>
      <w:divBdr>
        <w:top w:val="none" w:sz="0" w:space="0" w:color="auto"/>
        <w:left w:val="none" w:sz="0" w:space="0" w:color="auto"/>
        <w:bottom w:val="none" w:sz="0" w:space="0" w:color="auto"/>
        <w:right w:val="none" w:sz="0" w:space="0" w:color="auto"/>
      </w:divBdr>
    </w:div>
    <w:div w:id="400254823">
      <w:bodyDiv w:val="1"/>
      <w:marLeft w:val="0"/>
      <w:marRight w:val="0"/>
      <w:marTop w:val="0"/>
      <w:marBottom w:val="0"/>
      <w:divBdr>
        <w:top w:val="none" w:sz="0" w:space="0" w:color="auto"/>
        <w:left w:val="none" w:sz="0" w:space="0" w:color="auto"/>
        <w:bottom w:val="none" w:sz="0" w:space="0" w:color="auto"/>
        <w:right w:val="none" w:sz="0" w:space="0" w:color="auto"/>
      </w:divBdr>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18672474">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54060087">
      <w:bodyDiv w:val="1"/>
      <w:marLeft w:val="0"/>
      <w:marRight w:val="0"/>
      <w:marTop w:val="0"/>
      <w:marBottom w:val="0"/>
      <w:divBdr>
        <w:top w:val="none" w:sz="0" w:space="0" w:color="auto"/>
        <w:left w:val="none" w:sz="0" w:space="0" w:color="auto"/>
        <w:bottom w:val="none" w:sz="0" w:space="0" w:color="auto"/>
        <w:right w:val="none" w:sz="0" w:space="0" w:color="auto"/>
      </w:divBdr>
    </w:div>
    <w:div w:id="455104841">
      <w:bodyDiv w:val="1"/>
      <w:marLeft w:val="0"/>
      <w:marRight w:val="0"/>
      <w:marTop w:val="0"/>
      <w:marBottom w:val="0"/>
      <w:divBdr>
        <w:top w:val="none" w:sz="0" w:space="0" w:color="auto"/>
        <w:left w:val="none" w:sz="0" w:space="0" w:color="auto"/>
        <w:bottom w:val="none" w:sz="0" w:space="0" w:color="auto"/>
        <w:right w:val="none" w:sz="0" w:space="0" w:color="auto"/>
      </w:divBdr>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480462754">
      <w:bodyDiv w:val="1"/>
      <w:marLeft w:val="0"/>
      <w:marRight w:val="0"/>
      <w:marTop w:val="0"/>
      <w:marBottom w:val="0"/>
      <w:divBdr>
        <w:top w:val="none" w:sz="0" w:space="0" w:color="auto"/>
        <w:left w:val="none" w:sz="0" w:space="0" w:color="auto"/>
        <w:bottom w:val="none" w:sz="0" w:space="0" w:color="auto"/>
        <w:right w:val="none" w:sz="0" w:space="0" w:color="auto"/>
      </w:divBdr>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22279599">
      <w:bodyDiv w:val="1"/>
      <w:marLeft w:val="0"/>
      <w:marRight w:val="0"/>
      <w:marTop w:val="0"/>
      <w:marBottom w:val="0"/>
      <w:divBdr>
        <w:top w:val="none" w:sz="0" w:space="0" w:color="auto"/>
        <w:left w:val="none" w:sz="0" w:space="0" w:color="auto"/>
        <w:bottom w:val="none" w:sz="0" w:space="0" w:color="auto"/>
        <w:right w:val="none" w:sz="0" w:space="0" w:color="auto"/>
      </w:divBdr>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2115685">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46188355">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89047596">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614823494">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65132758">
      <w:bodyDiv w:val="1"/>
      <w:marLeft w:val="0"/>
      <w:marRight w:val="0"/>
      <w:marTop w:val="0"/>
      <w:marBottom w:val="0"/>
      <w:divBdr>
        <w:top w:val="none" w:sz="0" w:space="0" w:color="auto"/>
        <w:left w:val="none" w:sz="0" w:space="0" w:color="auto"/>
        <w:bottom w:val="none" w:sz="0" w:space="0" w:color="auto"/>
        <w:right w:val="none" w:sz="0" w:space="0" w:color="auto"/>
      </w:divBdr>
    </w:div>
    <w:div w:id="665590031">
      <w:bodyDiv w:val="1"/>
      <w:marLeft w:val="0"/>
      <w:marRight w:val="0"/>
      <w:marTop w:val="0"/>
      <w:marBottom w:val="0"/>
      <w:divBdr>
        <w:top w:val="none" w:sz="0" w:space="0" w:color="auto"/>
        <w:left w:val="none" w:sz="0" w:space="0" w:color="auto"/>
        <w:bottom w:val="none" w:sz="0" w:space="0" w:color="auto"/>
        <w:right w:val="none" w:sz="0" w:space="0" w:color="auto"/>
      </w:divBdr>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81399672">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09834123">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55073106">
      <w:bodyDiv w:val="1"/>
      <w:marLeft w:val="0"/>
      <w:marRight w:val="0"/>
      <w:marTop w:val="0"/>
      <w:marBottom w:val="0"/>
      <w:divBdr>
        <w:top w:val="none" w:sz="0" w:space="0" w:color="auto"/>
        <w:left w:val="none" w:sz="0" w:space="0" w:color="auto"/>
        <w:bottom w:val="none" w:sz="0" w:space="0" w:color="auto"/>
        <w:right w:val="none" w:sz="0" w:space="0" w:color="auto"/>
      </w:divBdr>
      <w:divsChild>
        <w:div w:id="958071726">
          <w:marLeft w:val="0"/>
          <w:marRight w:val="0"/>
          <w:marTop w:val="0"/>
          <w:marBottom w:val="0"/>
          <w:divBdr>
            <w:top w:val="none" w:sz="0" w:space="0" w:color="auto"/>
            <w:left w:val="none" w:sz="0" w:space="0" w:color="auto"/>
            <w:bottom w:val="none" w:sz="0" w:space="0" w:color="auto"/>
            <w:right w:val="none" w:sz="0" w:space="0" w:color="auto"/>
          </w:divBdr>
          <w:divsChild>
            <w:div w:id="184297933">
              <w:marLeft w:val="0"/>
              <w:marRight w:val="0"/>
              <w:marTop w:val="0"/>
              <w:marBottom w:val="0"/>
              <w:divBdr>
                <w:top w:val="none" w:sz="0" w:space="0" w:color="auto"/>
                <w:left w:val="none" w:sz="0" w:space="0" w:color="auto"/>
                <w:bottom w:val="none" w:sz="0" w:space="0" w:color="auto"/>
                <w:right w:val="none" w:sz="0" w:space="0" w:color="auto"/>
              </w:divBdr>
              <w:divsChild>
                <w:div w:id="1591697485">
                  <w:marLeft w:val="0"/>
                  <w:marRight w:val="0"/>
                  <w:marTop w:val="0"/>
                  <w:marBottom w:val="0"/>
                  <w:divBdr>
                    <w:top w:val="none" w:sz="0" w:space="0" w:color="auto"/>
                    <w:left w:val="none" w:sz="0" w:space="0" w:color="auto"/>
                    <w:bottom w:val="none" w:sz="0" w:space="0" w:color="auto"/>
                    <w:right w:val="none" w:sz="0" w:space="0" w:color="auto"/>
                  </w:divBdr>
                  <w:divsChild>
                    <w:div w:id="2996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70149496">
      <w:bodyDiv w:val="1"/>
      <w:marLeft w:val="0"/>
      <w:marRight w:val="0"/>
      <w:marTop w:val="0"/>
      <w:marBottom w:val="0"/>
      <w:divBdr>
        <w:top w:val="none" w:sz="0" w:space="0" w:color="auto"/>
        <w:left w:val="none" w:sz="0" w:space="0" w:color="auto"/>
        <w:bottom w:val="none" w:sz="0" w:space="0" w:color="auto"/>
        <w:right w:val="none" w:sz="0" w:space="0" w:color="auto"/>
      </w:divBdr>
    </w:div>
    <w:div w:id="876695158">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889145907">
      <w:bodyDiv w:val="1"/>
      <w:marLeft w:val="0"/>
      <w:marRight w:val="0"/>
      <w:marTop w:val="0"/>
      <w:marBottom w:val="0"/>
      <w:divBdr>
        <w:top w:val="none" w:sz="0" w:space="0" w:color="auto"/>
        <w:left w:val="none" w:sz="0" w:space="0" w:color="auto"/>
        <w:bottom w:val="none" w:sz="0" w:space="0" w:color="auto"/>
        <w:right w:val="none" w:sz="0" w:space="0" w:color="auto"/>
      </w:divBdr>
    </w:div>
    <w:div w:id="891039290">
      <w:bodyDiv w:val="1"/>
      <w:marLeft w:val="0"/>
      <w:marRight w:val="0"/>
      <w:marTop w:val="0"/>
      <w:marBottom w:val="0"/>
      <w:divBdr>
        <w:top w:val="none" w:sz="0" w:space="0" w:color="auto"/>
        <w:left w:val="none" w:sz="0" w:space="0" w:color="auto"/>
        <w:bottom w:val="none" w:sz="0" w:space="0" w:color="auto"/>
        <w:right w:val="none" w:sz="0" w:space="0" w:color="auto"/>
      </w:divBdr>
    </w:div>
    <w:div w:id="898519924">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0161722">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24802">
      <w:bodyDiv w:val="1"/>
      <w:marLeft w:val="0"/>
      <w:marRight w:val="0"/>
      <w:marTop w:val="0"/>
      <w:marBottom w:val="0"/>
      <w:divBdr>
        <w:top w:val="none" w:sz="0" w:space="0" w:color="auto"/>
        <w:left w:val="none" w:sz="0" w:space="0" w:color="auto"/>
        <w:bottom w:val="none" w:sz="0" w:space="0" w:color="auto"/>
        <w:right w:val="none" w:sz="0" w:space="0" w:color="auto"/>
      </w:divBdr>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2877692">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22590568">
      <w:bodyDiv w:val="1"/>
      <w:marLeft w:val="0"/>
      <w:marRight w:val="0"/>
      <w:marTop w:val="0"/>
      <w:marBottom w:val="0"/>
      <w:divBdr>
        <w:top w:val="none" w:sz="0" w:space="0" w:color="auto"/>
        <w:left w:val="none" w:sz="0" w:space="0" w:color="auto"/>
        <w:bottom w:val="none" w:sz="0" w:space="0" w:color="auto"/>
        <w:right w:val="none" w:sz="0" w:space="0" w:color="auto"/>
      </w:divBdr>
    </w:div>
    <w:div w:id="1032850130">
      <w:bodyDiv w:val="1"/>
      <w:marLeft w:val="0"/>
      <w:marRight w:val="0"/>
      <w:marTop w:val="0"/>
      <w:marBottom w:val="0"/>
      <w:divBdr>
        <w:top w:val="none" w:sz="0" w:space="0" w:color="auto"/>
        <w:left w:val="none" w:sz="0" w:space="0" w:color="auto"/>
        <w:bottom w:val="none" w:sz="0" w:space="0" w:color="auto"/>
        <w:right w:val="none" w:sz="0" w:space="0" w:color="auto"/>
      </w:divBdr>
    </w:div>
    <w:div w:id="1034766857">
      <w:bodyDiv w:val="1"/>
      <w:marLeft w:val="0"/>
      <w:marRight w:val="0"/>
      <w:marTop w:val="0"/>
      <w:marBottom w:val="0"/>
      <w:divBdr>
        <w:top w:val="none" w:sz="0" w:space="0" w:color="auto"/>
        <w:left w:val="none" w:sz="0" w:space="0" w:color="auto"/>
        <w:bottom w:val="none" w:sz="0" w:space="0" w:color="auto"/>
        <w:right w:val="none" w:sz="0" w:space="0" w:color="auto"/>
      </w:divBdr>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060907119">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8961357">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57038455">
      <w:bodyDiv w:val="1"/>
      <w:marLeft w:val="0"/>
      <w:marRight w:val="0"/>
      <w:marTop w:val="0"/>
      <w:marBottom w:val="0"/>
      <w:divBdr>
        <w:top w:val="none" w:sz="0" w:space="0" w:color="auto"/>
        <w:left w:val="none" w:sz="0" w:space="0" w:color="auto"/>
        <w:bottom w:val="none" w:sz="0" w:space="0" w:color="auto"/>
        <w:right w:val="none" w:sz="0" w:space="0" w:color="auto"/>
      </w:divBdr>
    </w:div>
    <w:div w:id="1159423096">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193618407">
      <w:bodyDiv w:val="1"/>
      <w:marLeft w:val="0"/>
      <w:marRight w:val="0"/>
      <w:marTop w:val="0"/>
      <w:marBottom w:val="0"/>
      <w:divBdr>
        <w:top w:val="none" w:sz="0" w:space="0" w:color="auto"/>
        <w:left w:val="none" w:sz="0" w:space="0" w:color="auto"/>
        <w:bottom w:val="none" w:sz="0" w:space="0" w:color="auto"/>
        <w:right w:val="none" w:sz="0" w:space="0" w:color="auto"/>
      </w:divBdr>
    </w:div>
    <w:div w:id="1201473275">
      <w:bodyDiv w:val="1"/>
      <w:marLeft w:val="0"/>
      <w:marRight w:val="0"/>
      <w:marTop w:val="0"/>
      <w:marBottom w:val="0"/>
      <w:divBdr>
        <w:top w:val="none" w:sz="0" w:space="0" w:color="auto"/>
        <w:left w:val="none" w:sz="0" w:space="0" w:color="auto"/>
        <w:bottom w:val="none" w:sz="0" w:space="0" w:color="auto"/>
        <w:right w:val="none" w:sz="0" w:space="0" w:color="auto"/>
      </w:divBdr>
    </w:div>
    <w:div w:id="1205288484">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24607296">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46694797">
      <w:bodyDiv w:val="1"/>
      <w:marLeft w:val="0"/>
      <w:marRight w:val="0"/>
      <w:marTop w:val="0"/>
      <w:marBottom w:val="0"/>
      <w:divBdr>
        <w:top w:val="none" w:sz="0" w:space="0" w:color="auto"/>
        <w:left w:val="none" w:sz="0" w:space="0" w:color="auto"/>
        <w:bottom w:val="none" w:sz="0" w:space="0" w:color="auto"/>
        <w:right w:val="none" w:sz="0" w:space="0" w:color="auto"/>
      </w:divBdr>
    </w:div>
    <w:div w:id="1261063943">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7074">
      <w:bodyDiv w:val="1"/>
      <w:marLeft w:val="0"/>
      <w:marRight w:val="0"/>
      <w:marTop w:val="0"/>
      <w:marBottom w:val="0"/>
      <w:divBdr>
        <w:top w:val="none" w:sz="0" w:space="0" w:color="auto"/>
        <w:left w:val="none" w:sz="0" w:space="0" w:color="auto"/>
        <w:bottom w:val="none" w:sz="0" w:space="0" w:color="auto"/>
        <w:right w:val="none" w:sz="0" w:space="0" w:color="auto"/>
      </w:divBdr>
    </w:div>
    <w:div w:id="1324508860">
      <w:bodyDiv w:val="1"/>
      <w:marLeft w:val="0"/>
      <w:marRight w:val="0"/>
      <w:marTop w:val="0"/>
      <w:marBottom w:val="0"/>
      <w:divBdr>
        <w:top w:val="none" w:sz="0" w:space="0" w:color="auto"/>
        <w:left w:val="none" w:sz="0" w:space="0" w:color="auto"/>
        <w:bottom w:val="none" w:sz="0" w:space="0" w:color="auto"/>
        <w:right w:val="none" w:sz="0" w:space="0" w:color="auto"/>
      </w:divBdr>
    </w:div>
    <w:div w:id="1327246056">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74967700">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13041532">
      <w:bodyDiv w:val="1"/>
      <w:marLeft w:val="0"/>
      <w:marRight w:val="0"/>
      <w:marTop w:val="0"/>
      <w:marBottom w:val="0"/>
      <w:divBdr>
        <w:top w:val="none" w:sz="0" w:space="0" w:color="auto"/>
        <w:left w:val="none" w:sz="0" w:space="0" w:color="auto"/>
        <w:bottom w:val="none" w:sz="0" w:space="0" w:color="auto"/>
        <w:right w:val="none" w:sz="0" w:space="0" w:color="auto"/>
      </w:divBdr>
    </w:div>
    <w:div w:id="1434129118">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76873996">
      <w:bodyDiv w:val="1"/>
      <w:marLeft w:val="0"/>
      <w:marRight w:val="0"/>
      <w:marTop w:val="0"/>
      <w:marBottom w:val="0"/>
      <w:divBdr>
        <w:top w:val="none" w:sz="0" w:space="0" w:color="auto"/>
        <w:left w:val="none" w:sz="0" w:space="0" w:color="auto"/>
        <w:bottom w:val="none" w:sz="0" w:space="0" w:color="auto"/>
        <w:right w:val="none" w:sz="0" w:space="0" w:color="auto"/>
      </w:divBdr>
      <w:divsChild>
        <w:div w:id="1630431829">
          <w:marLeft w:val="0"/>
          <w:marRight w:val="0"/>
          <w:marTop w:val="0"/>
          <w:marBottom w:val="0"/>
          <w:divBdr>
            <w:top w:val="none" w:sz="0" w:space="0" w:color="auto"/>
            <w:left w:val="none" w:sz="0" w:space="0" w:color="auto"/>
            <w:bottom w:val="none" w:sz="0" w:space="0" w:color="auto"/>
            <w:right w:val="none" w:sz="0" w:space="0" w:color="auto"/>
          </w:divBdr>
          <w:divsChild>
            <w:div w:id="593519362">
              <w:marLeft w:val="0"/>
              <w:marRight w:val="0"/>
              <w:marTop w:val="0"/>
              <w:marBottom w:val="0"/>
              <w:divBdr>
                <w:top w:val="none" w:sz="0" w:space="0" w:color="auto"/>
                <w:left w:val="none" w:sz="0" w:space="0" w:color="auto"/>
                <w:bottom w:val="none" w:sz="0" w:space="0" w:color="auto"/>
                <w:right w:val="none" w:sz="0" w:space="0" w:color="auto"/>
              </w:divBdr>
              <w:divsChild>
                <w:div w:id="229922556">
                  <w:marLeft w:val="0"/>
                  <w:marRight w:val="0"/>
                  <w:marTop w:val="0"/>
                  <w:marBottom w:val="0"/>
                  <w:divBdr>
                    <w:top w:val="none" w:sz="0" w:space="0" w:color="auto"/>
                    <w:left w:val="none" w:sz="0" w:space="0" w:color="auto"/>
                    <w:bottom w:val="none" w:sz="0" w:space="0" w:color="auto"/>
                    <w:right w:val="none" w:sz="0" w:space="0" w:color="auto"/>
                  </w:divBdr>
                  <w:divsChild>
                    <w:div w:id="881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16187301">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550724266">
      <w:bodyDiv w:val="1"/>
      <w:marLeft w:val="0"/>
      <w:marRight w:val="0"/>
      <w:marTop w:val="0"/>
      <w:marBottom w:val="0"/>
      <w:divBdr>
        <w:top w:val="none" w:sz="0" w:space="0" w:color="auto"/>
        <w:left w:val="none" w:sz="0" w:space="0" w:color="auto"/>
        <w:bottom w:val="none" w:sz="0" w:space="0" w:color="auto"/>
        <w:right w:val="none" w:sz="0" w:space="0" w:color="auto"/>
      </w:divBdr>
    </w:div>
    <w:div w:id="1586302788">
      <w:bodyDiv w:val="1"/>
      <w:marLeft w:val="0"/>
      <w:marRight w:val="0"/>
      <w:marTop w:val="0"/>
      <w:marBottom w:val="0"/>
      <w:divBdr>
        <w:top w:val="none" w:sz="0" w:space="0" w:color="auto"/>
        <w:left w:val="none" w:sz="0" w:space="0" w:color="auto"/>
        <w:bottom w:val="none" w:sz="0" w:space="0" w:color="auto"/>
        <w:right w:val="none" w:sz="0" w:space="0" w:color="auto"/>
      </w:divBdr>
    </w:div>
    <w:div w:id="1596329278">
      <w:bodyDiv w:val="1"/>
      <w:marLeft w:val="0"/>
      <w:marRight w:val="0"/>
      <w:marTop w:val="0"/>
      <w:marBottom w:val="0"/>
      <w:divBdr>
        <w:top w:val="none" w:sz="0" w:space="0" w:color="auto"/>
        <w:left w:val="none" w:sz="0" w:space="0" w:color="auto"/>
        <w:bottom w:val="none" w:sz="0" w:space="0" w:color="auto"/>
        <w:right w:val="none" w:sz="0" w:space="0" w:color="auto"/>
      </w:divBdr>
    </w:div>
    <w:div w:id="1596861366">
      <w:bodyDiv w:val="1"/>
      <w:marLeft w:val="0"/>
      <w:marRight w:val="0"/>
      <w:marTop w:val="0"/>
      <w:marBottom w:val="0"/>
      <w:divBdr>
        <w:top w:val="none" w:sz="0" w:space="0" w:color="auto"/>
        <w:left w:val="none" w:sz="0" w:space="0" w:color="auto"/>
        <w:bottom w:val="none" w:sz="0" w:space="0" w:color="auto"/>
        <w:right w:val="none" w:sz="0" w:space="0" w:color="auto"/>
      </w:divBdr>
    </w:div>
    <w:div w:id="1640770565">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5853161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27294678">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5104708">
      <w:bodyDiv w:val="1"/>
      <w:marLeft w:val="0"/>
      <w:marRight w:val="0"/>
      <w:marTop w:val="0"/>
      <w:marBottom w:val="0"/>
      <w:divBdr>
        <w:top w:val="none" w:sz="0" w:space="0" w:color="auto"/>
        <w:left w:val="none" w:sz="0" w:space="0" w:color="auto"/>
        <w:bottom w:val="none" w:sz="0" w:space="0" w:color="auto"/>
        <w:right w:val="none" w:sz="0" w:space="0" w:color="auto"/>
      </w:divBdr>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23039163">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58275911">
      <w:bodyDiv w:val="1"/>
      <w:marLeft w:val="0"/>
      <w:marRight w:val="0"/>
      <w:marTop w:val="0"/>
      <w:marBottom w:val="0"/>
      <w:divBdr>
        <w:top w:val="none" w:sz="0" w:space="0" w:color="auto"/>
        <w:left w:val="none" w:sz="0" w:space="0" w:color="auto"/>
        <w:bottom w:val="none" w:sz="0" w:space="0" w:color="auto"/>
        <w:right w:val="none" w:sz="0" w:space="0" w:color="auto"/>
      </w:divBdr>
    </w:div>
    <w:div w:id="1864590844">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77280037">
      <w:bodyDiv w:val="1"/>
      <w:marLeft w:val="0"/>
      <w:marRight w:val="0"/>
      <w:marTop w:val="0"/>
      <w:marBottom w:val="0"/>
      <w:divBdr>
        <w:top w:val="none" w:sz="0" w:space="0" w:color="auto"/>
        <w:left w:val="none" w:sz="0" w:space="0" w:color="auto"/>
        <w:bottom w:val="none" w:sz="0" w:space="0" w:color="auto"/>
        <w:right w:val="none" w:sz="0" w:space="0" w:color="auto"/>
      </w:divBdr>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2715999">
      <w:bodyDiv w:val="1"/>
      <w:marLeft w:val="0"/>
      <w:marRight w:val="0"/>
      <w:marTop w:val="0"/>
      <w:marBottom w:val="0"/>
      <w:divBdr>
        <w:top w:val="none" w:sz="0" w:space="0" w:color="auto"/>
        <w:left w:val="none" w:sz="0" w:space="0" w:color="auto"/>
        <w:bottom w:val="none" w:sz="0" w:space="0" w:color="auto"/>
        <w:right w:val="none" w:sz="0" w:space="0" w:color="auto"/>
      </w:divBdr>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376328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83341175">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1998070165">
      <w:bodyDiv w:val="1"/>
      <w:marLeft w:val="0"/>
      <w:marRight w:val="0"/>
      <w:marTop w:val="0"/>
      <w:marBottom w:val="0"/>
      <w:divBdr>
        <w:top w:val="none" w:sz="0" w:space="0" w:color="auto"/>
        <w:left w:val="none" w:sz="0" w:space="0" w:color="auto"/>
        <w:bottom w:val="none" w:sz="0" w:space="0" w:color="auto"/>
        <w:right w:val="none" w:sz="0" w:space="0" w:color="auto"/>
      </w:divBdr>
    </w:div>
    <w:div w:id="2012441973">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22735279">
      <w:bodyDiv w:val="1"/>
      <w:marLeft w:val="0"/>
      <w:marRight w:val="0"/>
      <w:marTop w:val="0"/>
      <w:marBottom w:val="0"/>
      <w:divBdr>
        <w:top w:val="none" w:sz="0" w:space="0" w:color="auto"/>
        <w:left w:val="none" w:sz="0" w:space="0" w:color="auto"/>
        <w:bottom w:val="none" w:sz="0" w:space="0" w:color="auto"/>
        <w:right w:val="none" w:sz="0" w:space="0" w:color="auto"/>
      </w:divBdr>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linuxquestions.org/questions/linux-newbie-8/create-iso-from-centos-7-server-4175653114/"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10.16.128.175/New/Kernel.tar.gz"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hyperlink" Target="https://www.capgemini.com/" TargetMode="External"/><Relationship Id="rId55" Type="http://schemas.openxmlformats.org/officeDocument/2006/relationships/hyperlink" Target="http://www.twitter.com/capgemini" TargetMode="External"/><Relationship Id="rId68"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bs_csse.gitlab.io/secu_os/tutorials/linux_secure_boot.html"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10.16.128.175/New/racer_0x1000_0x2412_0x0001.bit"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yperlink" Target="http://www.slideshare.net/capgemini" TargetMode="External"/><Relationship Id="rId58" Type="http://schemas.openxmlformats.org/officeDocument/2006/relationships/image" Target="media/image32.png"/><Relationship Id="rId66" Type="http://schemas.openxmlformats.org/officeDocument/2006/relationships/image" Target="media/image39.png"/><Relationship Id="rId5" Type="http://schemas.openxmlformats.org/officeDocument/2006/relationships/numbering" Target="numbering.xml"/><Relationship Id="rId15" Type="http://schemas.openxmlformats.org/officeDocument/2006/relationships/hyperlink" Target="https://vault.centos.org/7.9.2009/" TargetMode="External"/><Relationship Id="rId23" Type="http://schemas.openxmlformats.org/officeDocument/2006/relationships/hyperlink" Target="http://10.16.128.175/New/lastmile-486cf189.tar.gz"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eader" Target="header3.xml"/><Relationship Id="rId57" Type="http://schemas.openxmlformats.org/officeDocument/2006/relationships/hyperlink" Target="http://www.youtube.com/capgeminimedia" TargetMode="External"/><Relationship Id="rId10" Type="http://schemas.openxmlformats.org/officeDocument/2006/relationships/endnotes" Target="endnotes.xml"/><Relationship Id="rId19" Type="http://schemas.openxmlformats.org/officeDocument/2006/relationships/hyperlink" Target="https://www.linuxquestions.org/questions/linux-newbie-8/create-iso-from-centos-7-server-4175653114/"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image" Target="media/image33.png"/><Relationship Id="rId65" Type="http://schemas.openxmlformats.org/officeDocument/2006/relationships/image" Target="media/image3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sts.centos.org/hyperkitty/list/announce@lists.centos.org/thread/2APH7YUSNGVRJD5LAXBI46BBB5AKWHZZ/" TargetMode="External"/><Relationship Id="rId22" Type="http://schemas.openxmlformats.org/officeDocument/2006/relationships/hyperlink" Target="http://10.16.128.175/New/install-dependencies.sh"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eader" Target="header2.xml"/><Relationship Id="rId56" Type="http://schemas.openxmlformats.org/officeDocument/2006/relationships/image" Target="media/image31.png"/><Relationship Id="rId64" Type="http://schemas.openxmlformats.org/officeDocument/2006/relationships/image" Target="media/image37.png"/><Relationship Id="rId69"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hyperlink" Target="http://www.linkedin.com/company/capgemini"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access.redhat.com/solutions/10154" TargetMode="External"/><Relationship Id="rId25" Type="http://schemas.openxmlformats.org/officeDocument/2006/relationships/hyperlink" Target="http://10.16.128.175/New/racer_0x1002_0x2412_0x0001.bit"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jpeg"/><Relationship Id="rId59" Type="http://schemas.openxmlformats.org/officeDocument/2006/relationships/hyperlink" Target="http://www.facebook.com/capgemini" TargetMode="External"/><Relationship Id="rId67" Type="http://schemas.openxmlformats.org/officeDocument/2006/relationships/image" Target="media/image40.png"/><Relationship Id="rId20" Type="http://schemas.openxmlformats.org/officeDocument/2006/relationships/hyperlink" Target="http://10.16.128.175/New/Dependencies.tar.gz" TargetMode="External"/><Relationship Id="rId41" Type="http://schemas.openxmlformats.org/officeDocument/2006/relationships/image" Target="media/image19.png"/><Relationship Id="rId54" Type="http://schemas.openxmlformats.org/officeDocument/2006/relationships/image" Target="media/image30.png"/><Relationship Id="rId7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8.svg"/><Relationship Id="rId2" Type="http://schemas.openxmlformats.org/officeDocument/2006/relationships/image" Target="media/image27.png"/><Relationship Id="rId1" Type="http://schemas.openxmlformats.org/officeDocument/2006/relationships/image" Target="media/image26.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customXml/itemProps2.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4.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Word-Template-Capgemini_CoverA.dotx</Template>
  <TotalTime>454</TotalTime>
  <Pages>16</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HPE DL360 Secure Boot</vt:lpstr>
    </vt:vector>
  </TitlesOfParts>
  <Manager>Bharathi Vijayan</Manager>
  <Company>Capgemini</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HPE DL360 Secure Boot</dc:title>
  <dc:subject>Approach Document</dc:subject>
  <dc:creator>Suresh Kalidasan;Navya Shree;Jhansi V</dc:creator>
  <cp:keywords>EXFO</cp:keywords>
  <dc:description>suresh2.kalidasan@capgemini.com</dc:description>
  <cp:lastModifiedBy>Vaddipalli, Jhansi</cp:lastModifiedBy>
  <cp:revision>25</cp:revision>
  <cp:lastPrinted>2023-08-02T16:29:00Z</cp:lastPrinted>
  <dcterms:created xsi:type="dcterms:W3CDTF">2024-12-25T10:35:00Z</dcterms:created>
  <dcterms:modified xsi:type="dcterms:W3CDTF">2024-12-26T06:25:00Z</dcterms:modified>
  <cp:category>Approach</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